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943" w:rsidRPr="0060306F" w:rsidRDefault="002344D3">
      <w:pPr>
        <w:pStyle w:val="a5"/>
        <w:ind w:firstLine="500"/>
        <w:rPr>
          <w:rFonts w:ascii="나눔바른고딕" w:eastAsia="나눔바른고딕" w:hAnsi="나눔바른고딕"/>
          <w:sz w:val="56"/>
        </w:rPr>
      </w:pPr>
      <w:bookmarkStart w:id="0" w:name="_GoBack"/>
      <w:bookmarkEnd w:id="0"/>
      <w:r w:rsidRPr="0060306F">
        <w:rPr>
          <w:rFonts w:ascii="나눔바른고딕" w:eastAsia="나눔바른고딕" w:hAnsi="나눔바른고딕" w:hint="eastAsia"/>
          <w:sz w:val="56"/>
        </w:rPr>
        <w:t>고객관계관리 사례개발</w:t>
      </w:r>
    </w:p>
    <w:p w:rsidR="00354ABF" w:rsidRPr="0060306F" w:rsidRDefault="00354ABF">
      <w:pPr>
        <w:pStyle w:val="a5"/>
        <w:ind w:firstLine="500"/>
        <w:rPr>
          <w:rFonts w:ascii="나눔바른고딕" w:eastAsia="나눔바른고딕" w:hAnsi="나눔바른고딕"/>
          <w:sz w:val="56"/>
        </w:rPr>
      </w:pPr>
    </w:p>
    <w:p w:rsidR="0075526B" w:rsidRPr="0060306F" w:rsidRDefault="0075526B" w:rsidP="00354ABF">
      <w:pPr>
        <w:pStyle w:val="30"/>
        <w:ind w:firstLine="464"/>
        <w:jc w:val="right"/>
        <w:rPr>
          <w:rFonts w:ascii="나눔바른고딕" w:eastAsia="나눔바른고딕" w:hAnsi="나눔바른고딕"/>
          <w:sz w:val="52"/>
        </w:rPr>
      </w:pPr>
    </w:p>
    <w:p w:rsidR="00354ABF" w:rsidRPr="0060306F" w:rsidRDefault="0075526B" w:rsidP="00C305AE">
      <w:pPr>
        <w:ind w:firstLine="321"/>
        <w:jc w:val="right"/>
        <w:rPr>
          <w:rFonts w:ascii="나눔바른고딕" w:eastAsia="나눔바른고딕" w:hAnsi="나눔바른고딕"/>
          <w:b/>
          <w:sz w:val="36"/>
        </w:rPr>
      </w:pPr>
      <w:bookmarkStart w:id="1" w:name="_Toc523764267"/>
      <w:bookmarkStart w:id="2" w:name="_Toc523764299"/>
      <w:bookmarkStart w:id="3" w:name="_Toc523764431"/>
      <w:r w:rsidRPr="0060306F">
        <w:rPr>
          <w:rFonts w:ascii="나눔바른고딕" w:eastAsia="나눔바른고딕" w:hAnsi="나눔바른고딕" w:hint="eastAsia"/>
          <w:b/>
          <w:sz w:val="36"/>
        </w:rPr>
        <w:t>비즈니스 애널리틱스</w:t>
      </w:r>
      <w:bookmarkEnd w:id="1"/>
      <w:bookmarkEnd w:id="2"/>
      <w:bookmarkEnd w:id="3"/>
    </w:p>
    <w:p w:rsidR="0075526B" w:rsidRPr="0060306F" w:rsidRDefault="0075526B" w:rsidP="00C305AE">
      <w:pPr>
        <w:ind w:firstLine="321"/>
        <w:jc w:val="right"/>
        <w:rPr>
          <w:rFonts w:ascii="나눔바른고딕" w:eastAsia="나눔바른고딕" w:hAnsi="나눔바른고딕"/>
          <w:b/>
          <w:sz w:val="36"/>
        </w:rPr>
      </w:pPr>
      <w:bookmarkStart w:id="4" w:name="_Toc523764268"/>
      <w:bookmarkStart w:id="5" w:name="_Toc523764432"/>
      <w:r w:rsidRPr="0060306F">
        <w:rPr>
          <w:rFonts w:ascii="나눔바른고딕" w:eastAsia="나눔바른고딕" w:hAnsi="나눔바른고딕" w:hint="eastAsia"/>
          <w:b/>
          <w:sz w:val="36"/>
        </w:rPr>
        <w:t>이현호</w:t>
      </w:r>
      <w:bookmarkEnd w:id="4"/>
      <w:bookmarkEnd w:id="5"/>
    </w:p>
    <w:p w:rsidR="0012617C" w:rsidRPr="0060306F" w:rsidRDefault="006B6943" w:rsidP="0012617C">
      <w:pPr>
        <w:pStyle w:val="20"/>
        <w:ind w:firstLine="107"/>
        <w:rPr>
          <w:rStyle w:val="ab"/>
          <w:rFonts w:ascii="나눔바른고딕" w:eastAsia="나눔바른고딕" w:hAnsi="나눔바른고딕"/>
          <w:sz w:val="12"/>
        </w:rPr>
      </w:pPr>
      <w:r w:rsidRPr="0060306F">
        <w:rPr>
          <w:rStyle w:val="ab"/>
          <w:rFonts w:ascii="나눔바른고딕" w:eastAsia="나눔바른고딕" w:hAnsi="나눔바른고딕" w:hint="eastAsia"/>
          <w:sz w:val="12"/>
        </w:rPr>
        <w:br w:type="page"/>
      </w:r>
    </w:p>
    <w:p w:rsidR="00235E35" w:rsidRPr="0060306F" w:rsidRDefault="00C42B0A" w:rsidP="00C42B0A">
      <w:pPr>
        <w:pStyle w:val="1"/>
        <w:numPr>
          <w:ilvl w:val="0"/>
          <w:numId w:val="0"/>
        </w:numPr>
        <w:jc w:val="center"/>
        <w:rPr>
          <w:rFonts w:ascii="나눔바른고딕" w:eastAsia="나눔바른고딕" w:hAnsi="나눔바른고딕"/>
        </w:rPr>
      </w:pPr>
      <w:r>
        <w:rPr>
          <w:rFonts w:ascii="나눔바른고딕" w:eastAsia="나눔바른고딕" w:hAnsi="나눔바른고딕" w:hint="eastAsia"/>
          <w:noProof/>
          <w:lang w:val="en-US" w:bidi="ar-SA"/>
        </w:rPr>
        <w:lastRenderedPageBreak/>
        <w:drawing>
          <wp:inline distT="0" distB="0" distL="0" distR="0">
            <wp:extent cx="5477349" cy="55816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t="811" b="-1"/>
                    <a:stretch/>
                  </pic:blipFill>
                  <pic:spPr bwMode="auto">
                    <a:xfrm>
                      <a:off x="0" y="0"/>
                      <a:ext cx="5488034" cy="5592539"/>
                    </a:xfrm>
                    <a:prstGeom prst="rect">
                      <a:avLst/>
                    </a:prstGeom>
                    <a:noFill/>
                    <a:ln>
                      <a:noFill/>
                    </a:ln>
                    <a:extLst>
                      <a:ext uri="{53640926-AAD7-44D8-BBD7-CCE9431645EC}">
                        <a14:shadowObscured xmlns:a14="http://schemas.microsoft.com/office/drawing/2010/main"/>
                      </a:ext>
                    </a:extLst>
                  </pic:spPr>
                </pic:pic>
              </a:graphicData>
            </a:graphic>
          </wp:inline>
        </w:drawing>
      </w:r>
    </w:p>
    <w:p w:rsidR="00235E35" w:rsidRPr="0060306F" w:rsidRDefault="00235E35">
      <w:pPr>
        <w:ind w:firstLine="214"/>
        <w:rPr>
          <w:rFonts w:ascii="나눔바른고딕" w:eastAsia="나눔바른고딕" w:hAnsi="나눔바른고딕"/>
        </w:rPr>
      </w:pPr>
      <w:r w:rsidRPr="0060306F">
        <w:rPr>
          <w:rFonts w:ascii="나눔바른고딕" w:eastAsia="나눔바른고딕" w:hAnsi="나눔바른고딕" w:hint="eastAsia"/>
        </w:rPr>
        <w:br w:type="page"/>
      </w:r>
    </w:p>
    <w:p w:rsidR="00552F02" w:rsidRPr="0060306F" w:rsidRDefault="00235E35" w:rsidP="002F5180">
      <w:pPr>
        <w:pStyle w:val="20"/>
        <w:ind w:firstLine="214"/>
        <w:rPr>
          <w:rFonts w:ascii="나눔바른고딕" w:eastAsia="나눔바른고딕" w:hAnsi="나눔바른고딕"/>
        </w:rPr>
      </w:pPr>
      <w:r w:rsidRPr="0060306F">
        <w:rPr>
          <w:rFonts w:ascii="나눔바른고딕" w:eastAsia="나눔바른고딕" w:hAnsi="나눔바른고딕" w:hint="eastAsia"/>
        </w:rPr>
        <w:lastRenderedPageBreak/>
        <w:t>1, 매스티지 브랜드</w:t>
      </w:r>
    </w:p>
    <w:p w:rsidR="00A22A8A" w:rsidRPr="0060306F" w:rsidRDefault="00A22A8A" w:rsidP="00CF379D">
      <w:pPr>
        <w:pStyle w:val="30"/>
        <w:numPr>
          <w:ilvl w:val="0"/>
          <w:numId w:val="23"/>
        </w:numPr>
        <w:ind w:firstLineChars="0"/>
        <w:jc w:val="left"/>
        <w:rPr>
          <w:rFonts w:ascii="나눔바른고딕" w:eastAsia="나눔바른고딕" w:hAnsi="나눔바른고딕"/>
        </w:rPr>
      </w:pPr>
      <w:r w:rsidRPr="0060306F">
        <w:rPr>
          <w:rFonts w:ascii="나눔바른고딕" w:eastAsia="나눔바른고딕" w:hAnsi="나눔바른고딕" w:hint="eastAsia"/>
        </w:rPr>
        <w:t>개념</w:t>
      </w:r>
    </w:p>
    <w:p w:rsidR="00B726AF" w:rsidRPr="0060306F" w:rsidRDefault="00213A44" w:rsidP="00BE18C3">
      <w:pPr>
        <w:ind w:firstLine="214"/>
        <w:rPr>
          <w:rFonts w:ascii="나눔바른고딕" w:eastAsia="나눔바른고딕" w:hAnsi="나눔바른고딕"/>
        </w:rPr>
      </w:pPr>
      <w:r w:rsidRPr="0060306F">
        <w:rPr>
          <w:rFonts w:ascii="나눔바른고딕" w:eastAsia="나눔바른고딕" w:hAnsi="나눔바른고딕" w:hint="eastAsia"/>
        </w:rPr>
        <w:t>Williams</w:t>
      </w:r>
      <w:r w:rsidR="00D059C9" w:rsidRPr="0060306F">
        <w:rPr>
          <w:rFonts w:ascii="나눔바른고딕" w:eastAsia="나눔바른고딕" w:hAnsi="나눔바른고딕" w:hint="eastAsia"/>
        </w:rPr>
        <w:t xml:space="preserve"> sonoma</w:t>
      </w:r>
      <w:r w:rsidR="00B07CD4" w:rsidRPr="0060306F">
        <w:rPr>
          <w:rFonts w:ascii="나눔바른고딕" w:eastAsia="나눔바른고딕" w:hAnsi="나눔바른고딕" w:hint="eastAsia"/>
        </w:rPr>
        <w:t>의 CRM기법을 논하기 전, 매스티지 브랜드의 특성에 대해 이야기할 필요성이 있다.</w:t>
      </w:r>
      <w:r w:rsidR="00F827D1" w:rsidRPr="0060306F">
        <w:rPr>
          <w:rFonts w:ascii="나눔바른고딕" w:eastAsia="나눔바른고딕" w:hAnsi="나눔바른고딕" w:hint="eastAsia"/>
        </w:rPr>
        <w:t xml:space="preserve"> </w:t>
      </w:r>
      <w:r w:rsidR="00B726AF" w:rsidRPr="0060306F">
        <w:rPr>
          <w:rFonts w:ascii="나눔바른고딕" w:eastAsia="나눔바른고딕" w:hAnsi="나눔바른고딕" w:hint="eastAsia"/>
        </w:rPr>
        <w:t>소비의 고급화 경향과 상품을 구입할 때</w:t>
      </w:r>
      <w:r w:rsidR="00E10398" w:rsidRPr="0060306F">
        <w:rPr>
          <w:rFonts w:ascii="나눔바른고딕" w:eastAsia="나눔바른고딕" w:hAnsi="나눔바른고딕" w:hint="eastAsia"/>
        </w:rPr>
        <w:t>의</w:t>
      </w:r>
      <w:r w:rsidR="00B726AF" w:rsidRPr="0060306F">
        <w:rPr>
          <w:rFonts w:ascii="나눔바른고딕" w:eastAsia="나눔바른고딕" w:hAnsi="나눔바른고딕" w:hint="eastAsia"/>
        </w:rPr>
        <w:t xml:space="preserve"> 품질대비 합리적인 가격을 중요 선택기준으로 생각하는 이성소비의 경향으로 소비의 양극화 현상이 대두 되고 있는 가운데 합리적인 가격과 명품의 가치를 동시에 추구하는 대중적인 명품의 새로운 트렌드가 형성되었다. </w:t>
      </w:r>
    </w:p>
    <w:p w:rsidR="00B726AF" w:rsidRPr="0060306F" w:rsidRDefault="00B726AF" w:rsidP="00356A80">
      <w:pPr>
        <w:ind w:firstLine="214"/>
        <w:rPr>
          <w:rFonts w:ascii="나눔바른고딕" w:eastAsia="나눔바른고딕" w:hAnsi="나눔바른고딕"/>
        </w:rPr>
      </w:pPr>
      <w:r w:rsidRPr="0060306F">
        <w:rPr>
          <w:rFonts w:ascii="나눔바른고딕" w:eastAsia="나눔바른고딕" w:hAnsi="나눔바른고딕" w:hint="eastAsia"/>
        </w:rPr>
        <w:t>이를 매스티지(masstige)라고 하는데 ‘mass(대중)’와 ‘prestige(명성)’의 합성어로써 예전의 전통적인 명품(Old Luxury Brand)과는 달리 쉽게 접근할 수 있는 가격대로 경제적인 부담이 비교적 적고, 소비자의 인식 속에서는 명품 브랜드와 동등한 위치로 명품보다 더 친근하게 다가갈 수 있는 제품이다.</w:t>
      </w:r>
    </w:p>
    <w:p w:rsidR="00B726AF" w:rsidRPr="0060306F" w:rsidRDefault="00B726AF" w:rsidP="002209E4">
      <w:pPr>
        <w:wordWrap w:val="0"/>
        <w:adjustRightInd w:val="0"/>
        <w:snapToGrid w:val="0"/>
        <w:ind w:firstLine="214"/>
        <w:rPr>
          <w:rFonts w:ascii="나눔바른고딕" w:eastAsia="나눔바른고딕" w:hAnsi="나눔바른고딕"/>
        </w:rPr>
      </w:pPr>
      <w:r w:rsidRPr="0060306F">
        <w:rPr>
          <w:rFonts w:ascii="나눔바른고딕" w:eastAsia="나눔바른고딕" w:hAnsi="나눔바른고딕" w:hint="eastAsia"/>
        </w:rPr>
        <w:t>미국 보스턴 컨설팅 그룹(BCG) 시카고 지사의 마이클 실버스타인(Michael</w:t>
      </w:r>
      <w:r w:rsidR="003833D2"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Silvers</w:t>
      </w:r>
      <w:r w:rsidR="003833D2"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tein)에 의해 트레이딩 업 현상에 대해 밝히면서, 매스티지 브랜드를 언급하기</w:t>
      </w:r>
      <w:r w:rsidR="009334F8"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시작</w:t>
      </w:r>
      <w:r w:rsidR="00C501A8"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하였다.</w:t>
      </w:r>
      <w:r w:rsidR="003A75BF"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트레이딩 업(Trading Up) 이란 미국 중산층 소비자들 사이에서 나타나는 소비</w:t>
      </w:r>
      <w:r w:rsidR="00E66A69"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패턴으로 높은 품질과 감성적인 가치를 제공하는 제품은 가격프리미엄을 주고서라도 구매하는 경향을 말하고 있다</w:t>
      </w:r>
    </w:p>
    <w:p w:rsidR="00B726AF" w:rsidRPr="0060306F" w:rsidRDefault="00B726AF" w:rsidP="007054F0">
      <w:pPr>
        <w:ind w:firstLine="214"/>
        <w:rPr>
          <w:rFonts w:ascii="나눔바른고딕" w:eastAsia="나눔바른고딕" w:hAnsi="나눔바른고딕"/>
        </w:rPr>
      </w:pPr>
      <w:r w:rsidRPr="0060306F">
        <w:rPr>
          <w:rFonts w:ascii="나눔바른고딕" w:eastAsia="나눔바른고딕" w:hAnsi="나눔바른고딕" w:hint="eastAsia"/>
        </w:rPr>
        <w:t>과거 소수의 부유층만 구입할 수 있었던 고급 브랜드(Old Luxury goods) 즉, 명품과는 달리 가격 면에서 중산층 소비자들도 구입 가능한 범위에 있지만 판매량 면에서는 일반제품(conventional goods)과 상응한다.</w:t>
      </w:r>
    </w:p>
    <w:p w:rsidR="00F23768" w:rsidRPr="0060306F" w:rsidRDefault="00F23768" w:rsidP="007054F0">
      <w:pPr>
        <w:ind w:firstLine="214"/>
        <w:rPr>
          <w:rFonts w:ascii="나눔바른고딕" w:eastAsia="나눔바른고딕" w:hAnsi="나눔바른고딕"/>
        </w:rPr>
      </w:pPr>
    </w:p>
    <w:p w:rsidR="00F827D1" w:rsidRPr="0060306F" w:rsidRDefault="003A7B95" w:rsidP="003A7B95">
      <w:pPr>
        <w:ind w:firstLine="214"/>
        <w:jc w:val="center"/>
        <w:rPr>
          <w:rFonts w:ascii="나눔바른고딕" w:eastAsia="나눔바른고딕" w:hAnsi="나눔바른고딕"/>
        </w:rPr>
      </w:pPr>
      <w:r w:rsidRPr="0060306F">
        <w:rPr>
          <w:rFonts w:ascii="나눔바른고딕" w:eastAsia="나눔바른고딕" w:hAnsi="나눔바른고딕" w:hint="eastAsia"/>
          <w:noProof/>
        </w:rPr>
        <w:drawing>
          <wp:inline distT="0" distB="0" distL="0" distR="0" wp14:anchorId="28B2E18B" wp14:editId="718369E9">
            <wp:extent cx="4938026" cy="196596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9297" cy="1966466"/>
                    </a:xfrm>
                    <a:prstGeom prst="rect">
                      <a:avLst/>
                    </a:prstGeom>
                  </pic:spPr>
                </pic:pic>
              </a:graphicData>
            </a:graphic>
          </wp:inline>
        </w:drawing>
      </w:r>
    </w:p>
    <w:p w:rsidR="003A7B95" w:rsidRPr="0060306F" w:rsidRDefault="003A7B95" w:rsidP="003A7B95">
      <w:pPr>
        <w:ind w:firstLine="214"/>
        <w:jc w:val="center"/>
        <w:rPr>
          <w:rFonts w:ascii="나눔바른고딕" w:eastAsia="나눔바른고딕" w:hAnsi="나눔바른고딕"/>
        </w:rPr>
      </w:pPr>
      <w:r w:rsidRPr="0060306F">
        <w:rPr>
          <w:rFonts w:ascii="나눔바른고딕" w:eastAsia="나눔바른고딕" w:hAnsi="나눔바른고딕" w:hint="eastAsia"/>
        </w:rPr>
        <w:t>상대적 가격과 판매량으로 살펴본 매스티지 브랜드의 포지셔닝</w:t>
      </w:r>
    </w:p>
    <w:p w:rsidR="003A7B95" w:rsidRPr="0060306F" w:rsidRDefault="003A7B95" w:rsidP="003A7B95">
      <w:pPr>
        <w:ind w:firstLine="214"/>
        <w:jc w:val="center"/>
        <w:rPr>
          <w:rFonts w:ascii="나눔바른고딕" w:eastAsia="나눔바른고딕" w:hAnsi="나눔바른고딕"/>
        </w:rPr>
      </w:pPr>
    </w:p>
    <w:p w:rsidR="003A7B95" w:rsidRPr="0060306F" w:rsidRDefault="003A7B95" w:rsidP="00466A46">
      <w:pPr>
        <w:ind w:firstLine="214"/>
        <w:jc w:val="left"/>
        <w:rPr>
          <w:rFonts w:ascii="나눔바른고딕" w:eastAsia="나눔바른고딕" w:hAnsi="나눔바른고딕"/>
        </w:rPr>
      </w:pPr>
    </w:p>
    <w:p w:rsidR="002A1ACC" w:rsidRPr="0060306F" w:rsidRDefault="002A1ACC" w:rsidP="002A1ACC">
      <w:pPr>
        <w:pStyle w:val="30"/>
        <w:numPr>
          <w:ilvl w:val="0"/>
          <w:numId w:val="23"/>
        </w:numPr>
        <w:ind w:firstLineChars="0"/>
        <w:jc w:val="left"/>
        <w:rPr>
          <w:rFonts w:ascii="나눔바른고딕" w:eastAsia="나눔바른고딕" w:hAnsi="나눔바른고딕"/>
        </w:rPr>
      </w:pPr>
      <w:r w:rsidRPr="0060306F">
        <w:rPr>
          <w:rFonts w:ascii="나눔바른고딕" w:eastAsia="나눔바른고딕" w:hAnsi="나눔바른고딕" w:hint="eastAsia"/>
        </w:rPr>
        <w:t>특성</w:t>
      </w:r>
    </w:p>
    <w:p w:rsidR="00466A46" w:rsidRPr="0060306F" w:rsidRDefault="00466A46" w:rsidP="007F6CC1">
      <w:pPr>
        <w:ind w:firstLine="214"/>
        <w:rPr>
          <w:rFonts w:ascii="나눔바른고딕" w:eastAsia="나눔바른고딕" w:hAnsi="나눔바른고딕"/>
        </w:rPr>
      </w:pPr>
      <w:r w:rsidRPr="0060306F">
        <w:rPr>
          <w:rFonts w:ascii="나눔바른고딕" w:eastAsia="나눔바른고딕" w:hAnsi="나눔바른고딕" w:hint="eastAsia"/>
        </w:rPr>
        <w:t xml:space="preserve">일반 대중 제품처럼 구입하기 너무 쉬우면 자연적으로 가치를 잃게 되고 유명 고급브 랜드는 수용 할 수 있는 소비자가 제한적이다. 그러나 매스티지 브랜드는 소비자들이 수용할 수 있는 </w:t>
      </w:r>
      <w:r w:rsidRPr="0060306F">
        <w:rPr>
          <w:rFonts w:ascii="나눔바른고딕" w:eastAsia="나눔바른고딕" w:hAnsi="나눔바른고딕" w:hint="eastAsia"/>
        </w:rPr>
        <w:lastRenderedPageBreak/>
        <w:t>최소의 영역에서 일반 대중 제품 가격에 프리미엄이 붙은 형태로미국 가정 40% 정도의 경제적 범위 내에서 가격이 측정된다.</w:t>
      </w:r>
    </w:p>
    <w:p w:rsidR="00466A46" w:rsidRPr="0060306F" w:rsidRDefault="00466A46" w:rsidP="007F6CC1">
      <w:pPr>
        <w:ind w:firstLine="214"/>
        <w:rPr>
          <w:rFonts w:ascii="나눔바른고딕" w:eastAsia="나눔바른고딕" w:hAnsi="나눔바른고딕"/>
        </w:rPr>
      </w:pPr>
      <w:r w:rsidRPr="0060306F">
        <w:rPr>
          <w:rFonts w:ascii="나눔바른고딕" w:eastAsia="나눔바른고딕" w:hAnsi="나눔바른고딕" w:hint="eastAsia"/>
        </w:rPr>
        <w:t>명품은 대개 세계적 거장들에 의해 수공의 형태로 제품이 생산된다. 매스티지 브랜드는 완전한 수공의 형태는 취하지는 않지만 명품과 같이 장인정신의 요소를 지니고</w:t>
      </w:r>
    </w:p>
    <w:p w:rsidR="00466A46" w:rsidRPr="0060306F" w:rsidRDefault="00466A46" w:rsidP="001B0955">
      <w:pPr>
        <w:ind w:firstLineChars="0" w:firstLine="0"/>
        <w:rPr>
          <w:rFonts w:ascii="나눔바른고딕" w:eastAsia="나눔바른고딕" w:hAnsi="나눔바른고딕"/>
        </w:rPr>
      </w:pPr>
      <w:r w:rsidRPr="0060306F">
        <w:rPr>
          <w:rFonts w:ascii="나눔바른고딕" w:eastAsia="나눔바른고딕" w:hAnsi="나눔바른고딕" w:hint="eastAsia"/>
        </w:rPr>
        <w:t>있어 제품을 만드는데 사람의 손길이 필요하거나 전통적인 수공을 사용하는 과정이</w:t>
      </w:r>
      <w:r w:rsidR="0002075D"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포함되어 있다. 그리고 사회적 기초 의식에 있어서 명품을 엘리트주의를 따르고 제품</w:t>
      </w:r>
      <w:r w:rsidR="001B0955"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수용정도가 특정 계층을 통해서 이루어진다.</w:t>
      </w:r>
    </w:p>
    <w:p w:rsidR="00466A46" w:rsidRPr="0060306F" w:rsidRDefault="00466A46" w:rsidP="007F6CC1">
      <w:pPr>
        <w:ind w:firstLine="214"/>
        <w:rPr>
          <w:rFonts w:ascii="나눔바른고딕" w:eastAsia="나눔바른고딕" w:hAnsi="나눔바른고딕"/>
        </w:rPr>
      </w:pPr>
      <w:r w:rsidRPr="0060306F">
        <w:rPr>
          <w:rFonts w:ascii="나눔바른고딕" w:eastAsia="나눔바른고딕" w:hAnsi="나눔바른고딕" w:hint="eastAsia"/>
        </w:rPr>
        <w:t>하지만 매스티지 브랜드는 계층을 구별하지 않고 다양한 사람들에게 가치를 어필하며, 일반 대중 제품은 편리와 가격을 위주로 사람들에게 알리는 편이다. 이러한 매스티지 브랜드의 특성을 다른 제품과 비교하여 설명하면, “배타적이지 않지만 제한되어 있고, 비싸지는 않지만 프리미엄이 붙어 있으며, 엘리트주의 보다는 가치를 공유하고자 하는” 제품으로 파악 할 수 있다.</w:t>
      </w:r>
    </w:p>
    <w:p w:rsidR="00466A46" w:rsidRPr="0060306F" w:rsidRDefault="00466A46" w:rsidP="007F6CC1">
      <w:pPr>
        <w:ind w:firstLine="214"/>
        <w:rPr>
          <w:rFonts w:ascii="나눔바른고딕" w:eastAsia="나눔바른고딕" w:hAnsi="나눔바른고딕"/>
        </w:rPr>
      </w:pPr>
      <w:r w:rsidRPr="0060306F">
        <w:rPr>
          <w:rFonts w:ascii="나눔바른고딕" w:eastAsia="나눔바른고딕" w:hAnsi="나눔바른고딕" w:hint="eastAsia"/>
        </w:rPr>
        <w:t>하버드 비즈니스 리뷰에 의하면 매스티지는 미국 전체 소비재 시장 규모의 19% 정도를 차지하며, 연간 10~15%의 성장세에 있다고 한다. 중가 제품을 주로 구입하던 미국 중산층 소비자가 품질이나 감성적인 만족을 얻기 위해 비교적 저렴한 고급품을 소비하는 추세가 늘어나고 있다는 것이다. 매스티지는 단순히 가방과 의류 같은 패션</w:t>
      </w:r>
      <w:r w:rsidR="00721EE9" w:rsidRPr="0060306F">
        <w:rPr>
          <w:rFonts w:ascii="나눔바른고딕" w:eastAsia="나눔바른고딕" w:hAnsi="나눔바른고딕" w:hint="eastAsia"/>
        </w:rPr>
        <w:t xml:space="preserve"> </w:t>
      </w:r>
      <w:proofErr w:type="gramStart"/>
      <w:r w:rsidRPr="0060306F">
        <w:rPr>
          <w:rFonts w:ascii="나눔바른고딕" w:eastAsia="나눔바른고딕" w:hAnsi="나눔바른고딕" w:hint="eastAsia"/>
        </w:rPr>
        <w:t>잡화 뿐만</w:t>
      </w:r>
      <w:proofErr w:type="gramEnd"/>
      <w:r w:rsidRPr="0060306F">
        <w:rPr>
          <w:rFonts w:ascii="나눔바른고딕" w:eastAsia="나눔바른고딕" w:hAnsi="나눔바른고딕" w:hint="eastAsia"/>
        </w:rPr>
        <w:t xml:space="preserve"> 아니라 식품</w:t>
      </w:r>
      <w:r w:rsidR="00623347"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w:t>
      </w:r>
      <w:r w:rsidR="00623347"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가전</w:t>
      </w:r>
      <w:r w:rsidR="00623347"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w:t>
      </w:r>
      <w:r w:rsidR="00623347"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가구</w:t>
      </w:r>
      <w:r w:rsidR="00623347"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w:t>
      </w:r>
      <w:r w:rsidR="00623347"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건강용품</w:t>
      </w:r>
      <w:r w:rsidR="00623347"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w:t>
      </w:r>
      <w:r w:rsidR="00623347"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애견용품</w:t>
      </w:r>
      <w:r w:rsidR="00623347"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등과 같은 산업 전반에 널리 확장되고 있다</w:t>
      </w:r>
      <w:r w:rsidR="001972AC" w:rsidRPr="0060306F">
        <w:rPr>
          <w:rFonts w:ascii="나눔바른고딕" w:eastAsia="나눔바른고딕" w:hAnsi="나눔바른고딕" w:hint="eastAsia"/>
        </w:rPr>
        <w:t>.</w:t>
      </w:r>
    </w:p>
    <w:p w:rsidR="00B90EFD" w:rsidRPr="0060306F" w:rsidRDefault="00B90EFD" w:rsidP="007F6CC1">
      <w:pPr>
        <w:ind w:firstLine="214"/>
        <w:rPr>
          <w:rFonts w:ascii="나눔바른고딕" w:eastAsia="나눔바른고딕" w:hAnsi="나눔바른고딕"/>
        </w:rPr>
      </w:pPr>
    </w:p>
    <w:p w:rsidR="00301686" w:rsidRPr="0060306F" w:rsidRDefault="00CC6E54" w:rsidP="007F6CC1">
      <w:pPr>
        <w:ind w:firstLine="214"/>
        <w:rPr>
          <w:rFonts w:ascii="나눔바른고딕" w:eastAsia="나눔바른고딕" w:hAnsi="나눔바른고딕"/>
        </w:rPr>
      </w:pPr>
      <w:r w:rsidRPr="0060306F">
        <w:rPr>
          <w:rFonts w:ascii="나눔바른고딕" w:eastAsia="나눔바른고딕" w:hAnsi="나눔바른고딕" w:hint="eastAsia"/>
          <w:noProof/>
        </w:rPr>
        <w:drawing>
          <wp:inline distT="0" distB="0" distL="0" distR="0" wp14:anchorId="5982F65F" wp14:editId="1032758E">
            <wp:extent cx="5048250" cy="120015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250" cy="1200150"/>
                    </a:xfrm>
                    <a:prstGeom prst="rect">
                      <a:avLst/>
                    </a:prstGeom>
                  </pic:spPr>
                </pic:pic>
              </a:graphicData>
            </a:graphic>
          </wp:inline>
        </w:drawing>
      </w:r>
    </w:p>
    <w:p w:rsidR="00CC6E54" w:rsidRPr="0060306F" w:rsidRDefault="00CC6E54" w:rsidP="00CC6E54">
      <w:pPr>
        <w:ind w:firstLine="214"/>
        <w:jc w:val="center"/>
        <w:rPr>
          <w:rFonts w:ascii="나눔바른고딕" w:eastAsia="나눔바른고딕" w:hAnsi="나눔바른고딕"/>
        </w:rPr>
      </w:pPr>
      <w:r w:rsidRPr="0060306F">
        <w:rPr>
          <w:rFonts w:ascii="나눔바른고딕" w:eastAsia="나눔바른고딕" w:hAnsi="나눔바른고딕" w:hint="eastAsia"/>
        </w:rPr>
        <w:t>브랜드 특성비교</w:t>
      </w:r>
    </w:p>
    <w:p w:rsidR="00301686" w:rsidRPr="0060306F" w:rsidRDefault="00301686" w:rsidP="007F6CC1">
      <w:pPr>
        <w:ind w:firstLine="214"/>
        <w:rPr>
          <w:rFonts w:ascii="나눔바른고딕" w:eastAsia="나눔바른고딕" w:hAnsi="나눔바른고딕"/>
        </w:rPr>
      </w:pPr>
    </w:p>
    <w:p w:rsidR="007F4FE4" w:rsidRPr="0060306F" w:rsidRDefault="007F4FE4" w:rsidP="007F4FE4">
      <w:pPr>
        <w:pStyle w:val="30"/>
        <w:numPr>
          <w:ilvl w:val="0"/>
          <w:numId w:val="23"/>
        </w:numPr>
        <w:ind w:firstLineChars="0"/>
        <w:jc w:val="left"/>
        <w:rPr>
          <w:rFonts w:ascii="나눔바른고딕" w:eastAsia="나눔바른고딕" w:hAnsi="나눔바른고딕"/>
        </w:rPr>
      </w:pPr>
      <w:r w:rsidRPr="0060306F">
        <w:rPr>
          <w:rFonts w:ascii="나눔바른고딕" w:eastAsia="나눔바른고딕" w:hAnsi="나눔바른고딕" w:hint="eastAsia"/>
        </w:rPr>
        <w:t>감성적 니즈</w:t>
      </w:r>
    </w:p>
    <w:p w:rsidR="00466A46" w:rsidRPr="0060306F" w:rsidRDefault="00466A46" w:rsidP="007F6CC1">
      <w:pPr>
        <w:ind w:firstLine="214"/>
        <w:rPr>
          <w:rFonts w:ascii="나눔바른고딕" w:eastAsia="나눔바른고딕" w:hAnsi="나눔바른고딕"/>
        </w:rPr>
      </w:pPr>
      <w:r w:rsidRPr="0060306F">
        <w:rPr>
          <w:rFonts w:ascii="나눔바른고딕" w:eastAsia="나눔바른고딕" w:hAnsi="나눔바른고딕" w:hint="eastAsia"/>
        </w:rPr>
        <w:t>매스티지 제품을 구입하는 소비자들은 네 가지의 감성적 니즈의 특징이 있는 것으로</w:t>
      </w:r>
      <w:r w:rsidR="00BE6AF6"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알려졌다.</w:t>
      </w:r>
    </w:p>
    <w:p w:rsidR="005A6423" w:rsidRPr="0060306F" w:rsidRDefault="00F827D1" w:rsidP="005A6423">
      <w:pPr>
        <w:ind w:firstLine="214"/>
        <w:rPr>
          <w:rFonts w:ascii="나눔바른고딕" w:eastAsia="나눔바른고딕" w:hAnsi="나눔바른고딕"/>
        </w:rPr>
      </w:pPr>
      <w:r w:rsidRPr="0060306F">
        <w:rPr>
          <w:rFonts w:ascii="나눔바른고딕" w:eastAsia="나눔바른고딕" w:hAnsi="나눔바른고딕" w:hint="eastAsia"/>
        </w:rPr>
        <w:t xml:space="preserve"> </w:t>
      </w:r>
      <w:r w:rsidR="005A6423" w:rsidRPr="0060306F">
        <w:rPr>
          <w:rFonts w:ascii="나눔바른고딕" w:eastAsia="나눔바른고딕" w:hAnsi="나눔바른고딕" w:hint="eastAsia"/>
        </w:rPr>
        <w:t xml:space="preserve">첫 번째로, 자기만족 추구의 니즈를 갖고 싶어 한다. 자신만의 시간을 갖고 휴식을 취하는데 도움이 되는 상품을 구입하길 원하는 것이다. </w:t>
      </w:r>
    </w:p>
    <w:p w:rsidR="005A6423" w:rsidRPr="0060306F" w:rsidRDefault="005A6423" w:rsidP="005A6423">
      <w:pPr>
        <w:ind w:firstLine="214"/>
        <w:rPr>
          <w:rFonts w:ascii="나눔바른고딕" w:eastAsia="나눔바른고딕" w:hAnsi="나눔바른고딕"/>
        </w:rPr>
      </w:pPr>
      <w:r w:rsidRPr="0060306F">
        <w:rPr>
          <w:rFonts w:ascii="나눔바른고딕" w:eastAsia="나눔바른고딕" w:hAnsi="나눔바른고딕" w:hint="eastAsia"/>
        </w:rPr>
        <w:t xml:space="preserve">두 번째는, 인간관계를 결속시키고 그룹의 한 일원이 되는 소속감을 주는 제품을 사용하길 원한다. 예를 들어, 미국소수 계층의 이주민이 주류 사회에 속해야 한다는 생각으로 니먼 마커스나 삭스 피프드 에비뉴와 같은 백화점에서 의류나 시계를 구입하여 사회적 성공과 고급 취향을 가진 그룹에 속한다는 것을 드러내고 싶은 심리를 들 수 있다. </w:t>
      </w:r>
    </w:p>
    <w:p w:rsidR="005A6423" w:rsidRPr="0060306F" w:rsidRDefault="005A6423" w:rsidP="005A6423">
      <w:pPr>
        <w:ind w:firstLine="214"/>
        <w:rPr>
          <w:rFonts w:ascii="나눔바른고딕" w:eastAsia="나눔바른고딕" w:hAnsi="나눔바른고딕"/>
        </w:rPr>
      </w:pPr>
      <w:r w:rsidRPr="0060306F">
        <w:rPr>
          <w:rFonts w:ascii="나눔바른고딕" w:eastAsia="나눔바른고딕" w:hAnsi="나눔바른고딕" w:hint="eastAsia"/>
        </w:rPr>
        <w:t xml:space="preserve">세 번째는, 색다른 경험, 모험과 재미, 이국적인 경험을 원하는 자아 발견의 니즈이다. </w:t>
      </w:r>
    </w:p>
    <w:p w:rsidR="005A6423" w:rsidRPr="0060306F" w:rsidRDefault="005A6423" w:rsidP="005A6423">
      <w:pPr>
        <w:ind w:firstLine="214"/>
        <w:rPr>
          <w:rFonts w:ascii="나눔바른고딕" w:eastAsia="나눔바른고딕" w:hAnsi="나눔바른고딕"/>
        </w:rPr>
      </w:pPr>
      <w:r w:rsidRPr="0060306F">
        <w:rPr>
          <w:rFonts w:ascii="나눔바른고딕" w:eastAsia="나눔바른고딕" w:hAnsi="나눔바른고딕" w:hint="eastAsia"/>
        </w:rPr>
        <w:lastRenderedPageBreak/>
        <w:t>네 번째는, 매스티지 제품을 소비함으로서 자신을 표현하고 자신만의 스타일을 만들어내 다양한 그룹의 사람들에게 자신이 어떤 스타일을 선호하는지 전달하고자 한다는 것이다</w:t>
      </w:r>
      <w:r w:rsidR="003E1F7A" w:rsidRPr="0060306F">
        <w:rPr>
          <w:rFonts w:ascii="나눔바른고딕" w:eastAsia="나눔바른고딕" w:hAnsi="나눔바른고딕" w:hint="eastAsia"/>
        </w:rPr>
        <w:t>.</w:t>
      </w:r>
    </w:p>
    <w:p w:rsidR="005A6423" w:rsidRPr="0060306F" w:rsidRDefault="005A6423" w:rsidP="005A6423">
      <w:pPr>
        <w:ind w:firstLine="214"/>
        <w:rPr>
          <w:rFonts w:ascii="나눔바른고딕" w:eastAsia="나눔바른고딕" w:hAnsi="나눔바른고딕"/>
        </w:rPr>
      </w:pPr>
      <w:r w:rsidRPr="0060306F">
        <w:rPr>
          <w:rFonts w:ascii="나눔바른고딕" w:eastAsia="나눔바른고딕" w:hAnsi="나눔바른고딕" w:hint="eastAsia"/>
        </w:rPr>
        <w:t>소비자의 심리를 분석하여 매스티지 마케팅은 기업들의 전략적 툴로 사용되고 있다.</w:t>
      </w:r>
    </w:p>
    <w:p w:rsidR="007C6F10" w:rsidRPr="0060306F" w:rsidRDefault="007C6F10" w:rsidP="007F6CC1">
      <w:pPr>
        <w:ind w:firstLine="214"/>
        <w:rPr>
          <w:rFonts w:ascii="나눔바른고딕" w:eastAsia="나눔바른고딕" w:hAnsi="나눔바른고딕"/>
        </w:rPr>
      </w:pPr>
    </w:p>
    <w:p w:rsidR="007C6F10" w:rsidRPr="0060306F" w:rsidRDefault="007C6F10" w:rsidP="007F6CC1">
      <w:pPr>
        <w:ind w:firstLine="214"/>
        <w:rPr>
          <w:rFonts w:ascii="나눔바른고딕" w:eastAsia="나눔바른고딕" w:hAnsi="나눔바른고딕"/>
        </w:rPr>
      </w:pPr>
      <w:r w:rsidRPr="0060306F">
        <w:rPr>
          <w:rFonts w:ascii="나눔바른고딕" w:eastAsia="나눔바른고딕" w:hAnsi="나눔바른고딕" w:hint="eastAsia"/>
          <w:noProof/>
        </w:rPr>
        <w:drawing>
          <wp:inline distT="0" distB="0" distL="0" distR="0" wp14:anchorId="7AD4704B" wp14:editId="42E4F7CA">
            <wp:extent cx="5491480" cy="141478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1480" cy="1414780"/>
                    </a:xfrm>
                    <a:prstGeom prst="rect">
                      <a:avLst/>
                    </a:prstGeom>
                  </pic:spPr>
                </pic:pic>
              </a:graphicData>
            </a:graphic>
          </wp:inline>
        </w:drawing>
      </w:r>
    </w:p>
    <w:p w:rsidR="007C6F10" w:rsidRPr="0060306F" w:rsidRDefault="007C6F10" w:rsidP="007C6F10">
      <w:pPr>
        <w:ind w:firstLine="214"/>
        <w:jc w:val="center"/>
        <w:rPr>
          <w:rFonts w:ascii="나눔바른고딕" w:eastAsia="나눔바른고딕" w:hAnsi="나눔바른고딕"/>
        </w:rPr>
      </w:pPr>
      <w:r w:rsidRPr="0060306F">
        <w:rPr>
          <w:rFonts w:ascii="나눔바른고딕" w:eastAsia="나눔바른고딕" w:hAnsi="나눔바른고딕" w:hint="eastAsia"/>
        </w:rPr>
        <w:t>매스티지에 대한 감성적 니즈</w:t>
      </w:r>
    </w:p>
    <w:p w:rsidR="007C6F10" w:rsidRPr="0060306F" w:rsidRDefault="007C6F10" w:rsidP="007C6F10">
      <w:pPr>
        <w:ind w:firstLine="214"/>
        <w:jc w:val="center"/>
        <w:rPr>
          <w:rFonts w:ascii="나눔바른고딕" w:eastAsia="나눔바른고딕" w:hAnsi="나눔바른고딕"/>
        </w:rPr>
      </w:pPr>
    </w:p>
    <w:p w:rsidR="0096080C" w:rsidRPr="0060306F" w:rsidRDefault="0096080C" w:rsidP="0052760E">
      <w:pPr>
        <w:pStyle w:val="20"/>
        <w:ind w:firstLine="214"/>
        <w:rPr>
          <w:rFonts w:ascii="나눔바른고딕" w:eastAsia="나눔바른고딕" w:hAnsi="나눔바른고딕"/>
        </w:rPr>
      </w:pPr>
    </w:p>
    <w:p w:rsidR="0096080C" w:rsidRPr="0060306F" w:rsidRDefault="0096080C" w:rsidP="0052760E">
      <w:pPr>
        <w:pStyle w:val="20"/>
        <w:ind w:firstLine="214"/>
        <w:rPr>
          <w:rFonts w:ascii="나눔바른고딕" w:eastAsia="나눔바른고딕" w:hAnsi="나눔바른고딕"/>
        </w:rPr>
      </w:pPr>
    </w:p>
    <w:p w:rsidR="00552F02" w:rsidRPr="0060306F" w:rsidRDefault="00552F02" w:rsidP="0052760E">
      <w:pPr>
        <w:pStyle w:val="20"/>
        <w:ind w:firstLine="214"/>
        <w:rPr>
          <w:rFonts w:ascii="나눔바른고딕" w:eastAsia="나눔바른고딕" w:hAnsi="나눔바른고딕"/>
        </w:rPr>
      </w:pPr>
      <w:r w:rsidRPr="0060306F">
        <w:rPr>
          <w:rFonts w:ascii="나눔바른고딕" w:eastAsia="나눔바른고딕" w:hAnsi="나눔바른고딕" w:hint="eastAsia"/>
        </w:rPr>
        <w:t>2. 매스티지 브랜드 주방용품 브랜드 사례</w:t>
      </w:r>
    </w:p>
    <w:p w:rsidR="006340FF" w:rsidRPr="0060306F" w:rsidRDefault="00096264" w:rsidP="00096264">
      <w:pPr>
        <w:pStyle w:val="30"/>
        <w:ind w:firstLineChars="92" w:firstLine="197"/>
        <w:jc w:val="both"/>
        <w:rPr>
          <w:rFonts w:ascii="나눔바른고딕" w:eastAsia="나눔바른고딕" w:hAnsi="나눔바른고딕"/>
        </w:rPr>
      </w:pPr>
      <w:r w:rsidRPr="0060306F">
        <w:rPr>
          <w:rFonts w:ascii="나눔바른고딕" w:eastAsia="나눔바른고딕" w:hAnsi="나눔바른고딕" w:hint="eastAsia"/>
        </w:rPr>
        <w:t>(1)</w:t>
      </w:r>
      <w:r w:rsidR="00D92D7C" w:rsidRPr="0060306F">
        <w:rPr>
          <w:rFonts w:ascii="나눔바른고딕" w:eastAsia="나눔바른고딕" w:hAnsi="나눔바른고딕" w:hint="eastAsia"/>
        </w:rPr>
        <w:t xml:space="preserve"> Williams Sonoma</w:t>
      </w:r>
    </w:p>
    <w:p w:rsidR="009B03DD" w:rsidRPr="0060306F" w:rsidRDefault="009B03DD" w:rsidP="009B03DD">
      <w:pPr>
        <w:ind w:firstLine="214"/>
        <w:rPr>
          <w:rFonts w:ascii="나눔바른고딕" w:eastAsia="나눔바른고딕" w:hAnsi="나눔바른고딕"/>
        </w:rPr>
      </w:pPr>
      <w:r w:rsidRPr="0060306F">
        <w:rPr>
          <w:rFonts w:ascii="나눔바른고딕" w:eastAsia="나눔바른고딕" w:hAnsi="나눔바른고딕" w:hint="eastAsia"/>
        </w:rPr>
        <w:t>윌리암스 소노마는 주방과 식사에 관련된 모든 것을 파는 전문 소매업체이다. 창립</w:t>
      </w:r>
      <w:r w:rsidR="005F1DC0" w:rsidRPr="0060306F">
        <w:rPr>
          <w:rFonts w:ascii="나눔바른고딕" w:eastAsia="나눔바른고딕" w:hAnsi="나눔바른고딕" w:hint="eastAsia"/>
        </w:rPr>
        <w:t xml:space="preserve"> </w:t>
      </w:r>
      <w:proofErr w:type="gramStart"/>
      <w:r w:rsidRPr="0060306F">
        <w:rPr>
          <w:rFonts w:ascii="나눔바른고딕" w:eastAsia="나눔바른고딕" w:hAnsi="나눔바른고딕" w:hint="eastAsia"/>
        </w:rPr>
        <w:t>때</w:t>
      </w:r>
      <w:r w:rsidR="005F1DC0"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부터</w:t>
      </w:r>
      <w:proofErr w:type="gramEnd"/>
      <w:r w:rsidRPr="0060306F">
        <w:rPr>
          <w:rFonts w:ascii="나눔바른고딕" w:eastAsia="나눔바른고딕" w:hAnsi="나눔바른고딕" w:hint="eastAsia"/>
        </w:rPr>
        <w:t xml:space="preserve"> 키친웨어 한 분야에서 전문성을 꾸준히 키워왔으며, 부엌용품에 관해서는 쿡킹웨어, 디너웨어, 커트러리, 프랫웨어, 글라스웨어, 베이킹웨어, 바, 향료, 조리기구</w:t>
      </w:r>
      <w:r w:rsidR="006B3D4E"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심지어 요리책까지 키친을 위한 모든 제품이 총망라된 브랜드이다.</w:t>
      </w:r>
    </w:p>
    <w:p w:rsidR="009B03DD" w:rsidRPr="0060306F" w:rsidRDefault="009B03DD" w:rsidP="009B03DD">
      <w:pPr>
        <w:ind w:firstLine="214"/>
        <w:rPr>
          <w:rFonts w:ascii="나눔바른고딕" w:eastAsia="나눔바른고딕" w:hAnsi="나눔바른고딕"/>
        </w:rPr>
      </w:pPr>
      <w:r w:rsidRPr="0060306F">
        <w:rPr>
          <w:rFonts w:ascii="나눔바른고딕" w:eastAsia="나눔바른고딕" w:hAnsi="나눔바른고딕" w:hint="eastAsia"/>
        </w:rPr>
        <w:t>이 브랜드는 역사와 고풍스러운 문화의 갈증을 느끼고 있는 소비자들이 가격대가 비싸지만 프랑스의 멋스럽고 고급스러운 문화에 바탕을 둔 상품을 주로 취급하고 있다.</w:t>
      </w:r>
      <w:r w:rsidR="00741057"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엄청난 규모의 매장은 엔틱이나 클래식 스타일의 제품, 내츄럴 스타일이나 모던 컨템퍼러리 스타일 제품 등 섹션을 구분하여 전시되어있다. 특히 프랑스산 냄비 세트나</w:t>
      </w:r>
      <w:r w:rsidR="00E474D4"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식기, 올리브 오일, 로마산 물병, 북이탈리아 수제 치즈, 영국 디자인의 토스터 등 유럽산 고급 제품들이 윌리암스 소노마의 대표상품으로 자리잡고 있다.</w:t>
      </w:r>
    </w:p>
    <w:p w:rsidR="00F7322B" w:rsidRPr="0060306F" w:rsidRDefault="009B03DD" w:rsidP="009B03DD">
      <w:pPr>
        <w:ind w:firstLine="214"/>
        <w:rPr>
          <w:rFonts w:ascii="나눔바른고딕" w:eastAsia="나눔바른고딕" w:hAnsi="나눔바른고딕"/>
        </w:rPr>
      </w:pPr>
      <w:r w:rsidRPr="0060306F">
        <w:rPr>
          <w:rFonts w:ascii="나눔바른고딕" w:eastAsia="나눔바른고딕" w:hAnsi="나눔바른고딕" w:hint="eastAsia"/>
        </w:rPr>
        <w:t>윌리암스 소노마는 미국시장의 대표적인 할인점은 아니나, 중산층 이상의 자신만의</w:t>
      </w:r>
      <w:r w:rsidR="002665D5"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공간을 추구하며, 새로운 문화를 창조하고자 하는 소비자가 주 고객이다.</w:t>
      </w:r>
    </w:p>
    <w:p w:rsidR="00D92D7C" w:rsidRPr="0060306F" w:rsidRDefault="00CD09C1" w:rsidP="00D92D7C">
      <w:pPr>
        <w:pStyle w:val="30"/>
        <w:ind w:firstLine="214"/>
        <w:jc w:val="both"/>
        <w:rPr>
          <w:rFonts w:ascii="나눔바른고딕" w:eastAsia="나눔바른고딕" w:hAnsi="나눔바른고딕"/>
        </w:rPr>
      </w:pPr>
      <w:r w:rsidRPr="0060306F">
        <w:rPr>
          <w:rFonts w:ascii="나눔바른고딕" w:eastAsia="나눔바른고딕" w:hAnsi="나눔바른고딕" w:hint="eastAsia"/>
        </w:rPr>
        <w:t>(2)</w:t>
      </w:r>
      <w:r w:rsidR="00D92D7C" w:rsidRPr="0060306F">
        <w:rPr>
          <w:rFonts w:ascii="나눔바른고딕" w:eastAsia="나눔바른고딕" w:hAnsi="나눔바른고딕" w:hint="eastAsia"/>
        </w:rPr>
        <w:t xml:space="preserve"> Crate &amp; Barrel</w:t>
      </w:r>
    </w:p>
    <w:p w:rsidR="00DA2457" w:rsidRPr="0060306F" w:rsidRDefault="00DA2457" w:rsidP="00DA2457">
      <w:pPr>
        <w:ind w:firstLine="214"/>
        <w:rPr>
          <w:rFonts w:ascii="나눔바른고딕" w:eastAsia="나눔바른고딕" w:hAnsi="나눔바른고딕"/>
        </w:rPr>
      </w:pPr>
      <w:r w:rsidRPr="0060306F">
        <w:rPr>
          <w:rFonts w:ascii="나눔바른고딕" w:eastAsia="나눔바른고딕" w:hAnsi="나눔바른고딕" w:hint="eastAsia"/>
        </w:rPr>
        <w:t>크레이트 앤 배럴은 포터리반(윌리암스 소노마의 자회사)과 함께 미국을 대표하는 생활용품 브랜드로 국내에도 많이 알려져 있다. 모던하면서도 개성이 강하며 원색적인</w:t>
      </w:r>
      <w:r w:rsidR="002C51D1"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컬러를 사용해 스타일리쉬한 분위기를 연출하는 디자인을 추구한다. 일반 가정의 집처럼 제품을 연출하여 진열하는 방식을 처음 시도한 브랜드로 유명하다.</w:t>
      </w:r>
    </w:p>
    <w:p w:rsidR="00DA2457" w:rsidRPr="0060306F" w:rsidRDefault="00DA2457" w:rsidP="00DA2457">
      <w:pPr>
        <w:ind w:firstLine="214"/>
        <w:rPr>
          <w:rFonts w:ascii="나눔바른고딕" w:eastAsia="나눔바른고딕" w:hAnsi="나눔바른고딕"/>
        </w:rPr>
      </w:pPr>
      <w:r w:rsidRPr="0060306F">
        <w:rPr>
          <w:rFonts w:ascii="나눔바른고딕" w:eastAsia="나눔바른고딕" w:hAnsi="나눔바른고딕" w:hint="eastAsia"/>
        </w:rPr>
        <w:lastRenderedPageBreak/>
        <w:t>한눈에도 금방 눈에 띄는 다양하고 아름다운 색채를 가진 기능적 제품이 대부분으로</w:t>
      </w:r>
      <w:r w:rsidR="00DD0480"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그들만의 대중적 명품 트렌드를 만들어 가면서 끊임없이 소비자를 유혹하는 강력한</w:t>
      </w:r>
      <w:r w:rsidR="00DD0480"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마케팅 능력을 자랑하는 브랜드이다.</w:t>
      </w:r>
    </w:p>
    <w:p w:rsidR="00DA2457" w:rsidRPr="0060306F" w:rsidRDefault="00DA2457" w:rsidP="00DA2457">
      <w:pPr>
        <w:ind w:firstLine="214"/>
        <w:rPr>
          <w:rFonts w:ascii="나눔바른고딕" w:eastAsia="나눔바른고딕" w:hAnsi="나눔바른고딕"/>
        </w:rPr>
      </w:pPr>
      <w:r w:rsidRPr="0060306F">
        <w:rPr>
          <w:rFonts w:ascii="나눔바른고딕" w:eastAsia="나눔바른고딕" w:hAnsi="나눔바른고딕" w:hint="eastAsia"/>
        </w:rPr>
        <w:t>미국 유통의 대명사인 쇼핑몰에 입점하고 않고, 대규모 쇼핑몰의 유통 방식을 따르지</w:t>
      </w:r>
      <w:r w:rsidR="001C4B94"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않는다는 것이 파격적인 발상이다. 독특한 상품과 자체 개발한 상품 등으로 상품의</w:t>
      </w:r>
      <w:r w:rsidR="00936406"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차별화를 이끌어 내고 있다. 해외 전시회를 통한 직접 구매 등 ‘오픈 바잉 시스템’을</w:t>
      </w:r>
      <w:r w:rsidR="002B0588"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운영하고 있다.</w:t>
      </w:r>
    </w:p>
    <w:p w:rsidR="00F7322B" w:rsidRPr="0060306F" w:rsidRDefault="00DA2457" w:rsidP="00DA2457">
      <w:pPr>
        <w:ind w:firstLine="214"/>
        <w:rPr>
          <w:rFonts w:ascii="나눔바른고딕" w:eastAsia="나눔바른고딕" w:hAnsi="나눔바른고딕"/>
        </w:rPr>
      </w:pPr>
      <w:r w:rsidRPr="0060306F">
        <w:rPr>
          <w:rFonts w:ascii="나눔바른고딕" w:eastAsia="나눔바른고딕" w:hAnsi="나눔바른고딕" w:hint="eastAsia"/>
        </w:rPr>
        <w:t>대부분의 상품은 소량 판매 위주로 운영하고 희소성의 가치를 높이며 새롭고 규모가</w:t>
      </w:r>
      <w:r w:rsidR="00CB7EFF"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작은 제조업자들을 육성해 ‘럭셔리 그룹’으로 부각시키는데 기여하고 있다.</w:t>
      </w:r>
    </w:p>
    <w:p w:rsidR="00D92D7C" w:rsidRPr="0060306F" w:rsidRDefault="00CD09C1" w:rsidP="00D92D7C">
      <w:pPr>
        <w:pStyle w:val="30"/>
        <w:ind w:firstLine="214"/>
        <w:jc w:val="both"/>
        <w:rPr>
          <w:rFonts w:ascii="나눔바른고딕" w:eastAsia="나눔바른고딕" w:hAnsi="나눔바른고딕"/>
        </w:rPr>
      </w:pPr>
      <w:r w:rsidRPr="0060306F">
        <w:rPr>
          <w:rFonts w:ascii="나눔바른고딕" w:eastAsia="나눔바른고딕" w:hAnsi="나눔바른고딕" w:hint="eastAsia"/>
        </w:rPr>
        <w:t>(3)</w:t>
      </w:r>
      <w:r w:rsidR="00D92D7C" w:rsidRPr="0060306F">
        <w:rPr>
          <w:rFonts w:ascii="나눔바른고딕" w:eastAsia="나눔바른고딕" w:hAnsi="나눔바른고딕" w:hint="eastAsia"/>
        </w:rPr>
        <w:t xml:space="preserve"> The Conran Shop</w:t>
      </w:r>
    </w:p>
    <w:p w:rsidR="0028055C" w:rsidRPr="0060306F" w:rsidRDefault="002D262D" w:rsidP="00135E6D">
      <w:pPr>
        <w:ind w:firstLine="214"/>
        <w:rPr>
          <w:rFonts w:ascii="나눔바른고딕" w:eastAsia="나눔바른고딕" w:hAnsi="나눔바른고딕"/>
        </w:rPr>
      </w:pPr>
      <w:r w:rsidRPr="0060306F">
        <w:rPr>
          <w:rFonts w:ascii="나눔바른고딕" w:eastAsia="나눔바른고딕" w:hAnsi="나눔바른고딕" w:hint="eastAsia"/>
        </w:rPr>
        <w:t>콘란샵(Conran Shop)은 영국의 유명디자이너 테렌스 콘란(Terence Conran)에 의해</w:t>
      </w:r>
      <w:r w:rsidR="00E8378D"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 xml:space="preserve">시작되어 뛰어난 디자인의 인테리어 가구 및 가정용품 대형 리테일 샵 브랜드이다. </w:t>
      </w:r>
    </w:p>
    <w:p w:rsidR="002D262D" w:rsidRPr="0060306F" w:rsidRDefault="002D262D" w:rsidP="00135E6D">
      <w:pPr>
        <w:ind w:firstLine="214"/>
        <w:rPr>
          <w:rFonts w:ascii="나눔바른고딕" w:eastAsia="나눔바른고딕" w:hAnsi="나눔바른고딕"/>
        </w:rPr>
      </w:pPr>
      <w:r w:rsidRPr="0060306F">
        <w:rPr>
          <w:rFonts w:ascii="나눔바른고딕" w:eastAsia="나눔바른고딕" w:hAnsi="나눔바른고딕" w:hint="eastAsia"/>
        </w:rPr>
        <w:t>테렌스 콘란은 토탈 디자인이라는 개념을 가져온 선구자이자 디자인을 라이프스타일</w:t>
      </w:r>
      <w:r w:rsidR="00B6537D"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에 응용해 성공한 가장 대표적인 기업가로 꼽힌다. 이 브랜드는 런던, 파리, 뉴욕, 도쿄, 후쿠오카 등 전세계 곳곳에 매장이 있고, 10년도 채 안되는 짧은 시간에 확고한</w:t>
      </w:r>
      <w:r w:rsidR="008D2E5A"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위치를 차지할 수 있었던 것은 바로 기발한 컨셉트와 비즈니스맨의 사업 감각이 결합된 효과이다. 현대적이고, 예술적인 디자인 제품과 컨템포러리 디자인 샵을 컨셉으로</w:t>
      </w:r>
      <w:r w:rsidR="00CF5029"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다양한 인테리어 소품들을 선보이고 있다.</w:t>
      </w:r>
    </w:p>
    <w:p w:rsidR="0077366A" w:rsidRPr="0060306F" w:rsidRDefault="002D262D" w:rsidP="00A01A4D">
      <w:pPr>
        <w:ind w:firstLine="214"/>
        <w:rPr>
          <w:rFonts w:ascii="나눔바른고딕" w:eastAsia="나눔바른고딕" w:hAnsi="나눔바른고딕"/>
        </w:rPr>
      </w:pPr>
      <w:r w:rsidRPr="0060306F">
        <w:rPr>
          <w:rFonts w:ascii="나눔바른고딕" w:eastAsia="나눔바른고딕" w:hAnsi="나눔바른고딕" w:hint="eastAsia"/>
        </w:rPr>
        <w:t>테렌스 콘란은 ‘일반인들에게 호응 받을 수 있는 훌륭한 모던 디자인’을 제공하는 것을 목적으로, ‘하비타트‘라는 생활용품점을 열면서, 본격적으로 세계적 디자이너로 이름을 얻기 시작했다.</w:t>
      </w:r>
    </w:p>
    <w:p w:rsidR="0077366A" w:rsidRPr="0060306F" w:rsidRDefault="0077366A" w:rsidP="00A01A4D">
      <w:pPr>
        <w:ind w:firstLine="214"/>
        <w:rPr>
          <w:rFonts w:ascii="나눔바른고딕" w:eastAsia="나눔바른고딕" w:hAnsi="나눔바른고딕"/>
        </w:rPr>
      </w:pPr>
    </w:p>
    <w:p w:rsidR="00830E69" w:rsidRPr="0060306F" w:rsidRDefault="00546918" w:rsidP="00577D69">
      <w:pPr>
        <w:pStyle w:val="20"/>
        <w:ind w:firstLine="214"/>
        <w:rPr>
          <w:rFonts w:ascii="나눔바른고딕" w:eastAsia="나눔바른고딕" w:hAnsi="나눔바른고딕"/>
        </w:rPr>
      </w:pPr>
      <w:r w:rsidRPr="0060306F">
        <w:rPr>
          <w:rFonts w:ascii="나눔바른고딕" w:eastAsia="나눔바른고딕" w:hAnsi="나눔바른고딕" w:hint="eastAsia"/>
        </w:rPr>
        <w:t>3. Williams Sonoma</w:t>
      </w:r>
    </w:p>
    <w:p w:rsidR="00577D69" w:rsidRPr="0060306F" w:rsidRDefault="001046EF" w:rsidP="00F249DB">
      <w:pPr>
        <w:pStyle w:val="30"/>
        <w:ind w:firstLine="214"/>
        <w:jc w:val="left"/>
        <w:rPr>
          <w:rFonts w:ascii="나눔바른고딕" w:eastAsia="나눔바른고딕" w:hAnsi="나눔바른고딕"/>
        </w:rPr>
      </w:pPr>
      <w:r w:rsidRPr="0060306F">
        <w:rPr>
          <w:rFonts w:ascii="나눔바른고딕" w:eastAsia="나눔바른고딕" w:hAnsi="나눔바른고딕" w:hint="eastAsia"/>
        </w:rPr>
        <w:t xml:space="preserve">(1) </w:t>
      </w:r>
      <w:r w:rsidR="003A17A6" w:rsidRPr="0060306F">
        <w:rPr>
          <w:rFonts w:ascii="나눔바른고딕" w:eastAsia="나눔바른고딕" w:hAnsi="나눔바른고딕" w:hint="eastAsia"/>
        </w:rPr>
        <w:t>성장과정</w:t>
      </w:r>
    </w:p>
    <w:p w:rsidR="00D6470D" w:rsidRPr="0060306F" w:rsidRDefault="00D6470D" w:rsidP="00677A03">
      <w:pPr>
        <w:ind w:firstLine="214"/>
        <w:rPr>
          <w:rFonts w:ascii="나눔바른고딕" w:eastAsia="나눔바른고딕" w:hAnsi="나눔바른고딕"/>
        </w:rPr>
      </w:pPr>
      <w:r w:rsidRPr="0060306F">
        <w:rPr>
          <w:rFonts w:ascii="나눔바른고딕" w:eastAsia="나눔바른고딕" w:hAnsi="나눔바른고딕" w:hint="eastAsia"/>
        </w:rPr>
        <w:t>1956년 윌리암스 소노마는 처크 윌리암스가 캘리포니아의 소노마라는 곳에서 처음문을 열었다.</w:t>
      </w:r>
      <w:r w:rsidR="00B11E75"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 xml:space="preserve">키친상품을 판매하다가 가게를 프랑스스타일로 만들고, 70년대에 사업의 범위를 확장하기 위해 우편주문카탈로그를 </w:t>
      </w:r>
      <w:r w:rsidR="00FB3C6C" w:rsidRPr="0060306F">
        <w:rPr>
          <w:rFonts w:ascii="나눔바른고딕" w:eastAsia="나눔바른고딕" w:hAnsi="나눔바른고딕" w:hint="eastAsia"/>
        </w:rPr>
        <w:t>출판했다.</w:t>
      </w:r>
    </w:p>
    <w:p w:rsidR="00D6470D" w:rsidRPr="0060306F" w:rsidRDefault="00D6470D" w:rsidP="00677A03">
      <w:pPr>
        <w:ind w:firstLine="214"/>
        <w:rPr>
          <w:rFonts w:ascii="나눔바른고딕" w:eastAsia="나눔바른고딕" w:hAnsi="나눔바른고딕"/>
        </w:rPr>
      </w:pPr>
      <w:r w:rsidRPr="0060306F">
        <w:rPr>
          <w:rFonts w:ascii="나눔바른고딕" w:eastAsia="나눔바른고딕" w:hAnsi="나눔바른고딕" w:hint="eastAsia"/>
        </w:rPr>
        <w:t xml:space="preserve">당시의 소노마는 주요 고객을 위한 서비스에 헌신했고, 고객 서비스의 높은 수준에 맞추어 매장 직원과의 많은 의사소통을 통해 고객이 쉽게 상품을 구매할 수 있도록 </w:t>
      </w:r>
      <w:r w:rsidR="002B1220" w:rsidRPr="0060306F">
        <w:rPr>
          <w:rFonts w:ascii="나눔바른고딕" w:eastAsia="나눔바른고딕" w:hAnsi="나눔바른고딕" w:hint="eastAsia"/>
        </w:rPr>
        <w:t>도와주었다.</w:t>
      </w:r>
    </w:p>
    <w:p w:rsidR="00D6470D" w:rsidRPr="0060306F" w:rsidRDefault="00D6470D" w:rsidP="00677A03">
      <w:pPr>
        <w:ind w:firstLine="214"/>
        <w:rPr>
          <w:rFonts w:ascii="나눔바른고딕" w:eastAsia="나눔바른고딕" w:hAnsi="나눔바른고딕"/>
        </w:rPr>
      </w:pPr>
      <w:r w:rsidRPr="0060306F">
        <w:rPr>
          <w:rFonts w:ascii="나눔바른고딕" w:eastAsia="나눔바른고딕" w:hAnsi="나눔바른고딕" w:hint="eastAsia"/>
        </w:rPr>
        <w:t xml:space="preserve">타 지역의 배송은 UPS를 통해 무료로 배송해주고, 충전계좌를 개설 할수 있었으며, 반품은 고객에게 질문없이 진행을 하여 브랜드의 인지도를 </w:t>
      </w:r>
      <w:r w:rsidR="007C0122" w:rsidRPr="0060306F">
        <w:rPr>
          <w:rFonts w:ascii="나눔바른고딕" w:eastAsia="나눔바른고딕" w:hAnsi="나눔바른고딕" w:hint="eastAsia"/>
        </w:rPr>
        <w:t>높였다.</w:t>
      </w:r>
    </w:p>
    <w:p w:rsidR="00D6470D" w:rsidRPr="0060306F" w:rsidRDefault="00D6470D" w:rsidP="00677A03">
      <w:pPr>
        <w:ind w:firstLine="214"/>
        <w:rPr>
          <w:rFonts w:ascii="나눔바른고딕" w:eastAsia="나눔바른고딕" w:hAnsi="나눔바른고딕"/>
        </w:rPr>
      </w:pPr>
      <w:r w:rsidRPr="0060306F">
        <w:rPr>
          <w:rFonts w:ascii="나눔바른고딕" w:eastAsia="나눔바른고딕" w:hAnsi="나눔바른고딕" w:hint="eastAsia"/>
        </w:rPr>
        <w:t>1980년 정원 관련 카탈로그를 인수함으로써 연간 3000만 고객을 달성했고</w:t>
      </w:r>
      <w:proofErr w:type="gramStart"/>
      <w:r w:rsidRPr="0060306F">
        <w:rPr>
          <w:rFonts w:ascii="나눔바른고딕" w:eastAsia="나눔바른고딕" w:hAnsi="나눔바른고딕" w:hint="eastAsia"/>
        </w:rPr>
        <w:t>,</w:t>
      </w:r>
      <w:r w:rsidR="006971C5"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1990</w:t>
      </w:r>
      <w:proofErr w:type="gramEnd"/>
      <w:r w:rsidR="00743694"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년대 웨딩 레스트리지, 신부를 타켓으로 하는 최초의 전문 유통 업체를 만들었다. 당시 경기 침체로 매출이 하락하였지만, 브랜드의 인지도를 높이기 위해 24시간 TV쇼핑 네트워크를 도입하였다. 그 결과, 매출 10억 달러를 달성하고, 뉴욕 증권 거래소에 상장되었다</w:t>
      </w:r>
      <w:r w:rsidR="009648E0" w:rsidRPr="0060306F">
        <w:rPr>
          <w:rFonts w:ascii="나눔바른고딕" w:eastAsia="나눔바른고딕" w:hAnsi="나눔바른고딕" w:hint="eastAsia"/>
        </w:rPr>
        <w:t>.</w:t>
      </w:r>
      <w:r w:rsidR="00D07039" w:rsidRPr="0060306F">
        <w:rPr>
          <w:rFonts w:ascii="나눔바른고딕" w:eastAsia="나눔바른고딕" w:hAnsi="나눔바른고딕" w:hint="eastAsia"/>
        </w:rPr>
        <w:t xml:space="preserve"> 현재는 디자인 전문가를 위한 전자상거래 시장과, CRM에 집중하는 채널을 이용하고 있다.</w:t>
      </w:r>
    </w:p>
    <w:p w:rsidR="00F44A01" w:rsidRPr="0060306F" w:rsidRDefault="00F44A01" w:rsidP="00677A03">
      <w:pPr>
        <w:ind w:firstLine="214"/>
        <w:rPr>
          <w:rFonts w:ascii="나눔바른고딕" w:eastAsia="나눔바른고딕" w:hAnsi="나눔바른고딕"/>
        </w:rPr>
      </w:pPr>
    </w:p>
    <w:p w:rsidR="00F44A01" w:rsidRPr="0060306F" w:rsidRDefault="00F44A01" w:rsidP="00677A03">
      <w:pPr>
        <w:pStyle w:val="30"/>
        <w:ind w:firstLine="214"/>
        <w:jc w:val="both"/>
        <w:rPr>
          <w:rFonts w:ascii="나눔바른고딕" w:eastAsia="나눔바른고딕" w:hAnsi="나눔바른고딕"/>
        </w:rPr>
      </w:pPr>
      <w:r w:rsidRPr="0060306F">
        <w:rPr>
          <w:rFonts w:ascii="나눔바른고딕" w:eastAsia="나눔바른고딕" w:hAnsi="나눔바른고딕" w:hint="eastAsia"/>
        </w:rPr>
        <w:t>(2) 현재</w:t>
      </w:r>
    </w:p>
    <w:p w:rsidR="00ED01CA" w:rsidRPr="0060306F" w:rsidRDefault="009C1FA8" w:rsidP="00677A03">
      <w:pPr>
        <w:ind w:firstLineChars="0" w:firstLine="0"/>
        <w:rPr>
          <w:rFonts w:ascii="나눔바른고딕" w:eastAsia="나눔바른고딕" w:hAnsi="나눔바른고딕"/>
        </w:rPr>
      </w:pPr>
      <w:r w:rsidRPr="0060306F">
        <w:rPr>
          <w:rFonts w:ascii="나눔바른고딕" w:eastAsia="나눔바른고딕" w:hAnsi="나눔바른고딕" w:hint="eastAsia"/>
          <w:noProof/>
        </w:rPr>
        <mc:AlternateContent>
          <mc:Choice Requires="wpg">
            <w:drawing>
              <wp:anchor distT="0" distB="0" distL="114300" distR="114300" simplePos="0" relativeHeight="251659264" behindDoc="0" locked="0" layoutInCell="1" allowOverlap="1" wp14:anchorId="6502D4AD" wp14:editId="38A5D7F3">
                <wp:simplePos x="0" y="0"/>
                <wp:positionH relativeFrom="margin">
                  <wp:posOffset>440055</wp:posOffset>
                </wp:positionH>
                <wp:positionV relativeFrom="paragraph">
                  <wp:posOffset>118745</wp:posOffset>
                </wp:positionV>
                <wp:extent cx="4743450" cy="2238375"/>
                <wp:effectExtent l="0" t="0" r="0" b="9525"/>
                <wp:wrapNone/>
                <wp:docPr id="4" name="그룹 3"/>
                <wp:cNvGraphicFramePr/>
                <a:graphic xmlns:a="http://schemas.openxmlformats.org/drawingml/2006/main">
                  <a:graphicData uri="http://schemas.microsoft.com/office/word/2010/wordprocessingGroup">
                    <wpg:wgp>
                      <wpg:cNvGrpSpPr/>
                      <wpg:grpSpPr>
                        <a:xfrm>
                          <a:off x="0" y="0"/>
                          <a:ext cx="4743450" cy="2238375"/>
                          <a:chOff x="0" y="0"/>
                          <a:chExt cx="7056225" cy="3624836"/>
                        </a:xfrm>
                      </wpg:grpSpPr>
                      <pic:pic xmlns:pic="http://schemas.openxmlformats.org/drawingml/2006/picture">
                        <pic:nvPicPr>
                          <pic:cNvPr id="5" name="그림 5"/>
                          <pic:cNvPicPr>
                            <a:picLocks noChangeAspect="1"/>
                          </pic:cNvPicPr>
                        </pic:nvPicPr>
                        <pic:blipFill rotWithShape="1">
                          <a:blip r:embed="rId13"/>
                          <a:srcRect l="8965" t="80693" r="31273" b="6107"/>
                          <a:stretch/>
                        </pic:blipFill>
                        <pic:spPr>
                          <a:xfrm>
                            <a:off x="0" y="2897985"/>
                            <a:ext cx="6134582" cy="726851"/>
                          </a:xfrm>
                          <a:prstGeom prst="rect">
                            <a:avLst/>
                          </a:prstGeom>
                        </pic:spPr>
                      </pic:pic>
                      <pic:pic xmlns:pic="http://schemas.openxmlformats.org/drawingml/2006/picture">
                        <pic:nvPicPr>
                          <pic:cNvPr id="6" name="그림 6"/>
                          <pic:cNvPicPr>
                            <a:picLocks noChangeAspect="1"/>
                          </pic:cNvPicPr>
                        </pic:nvPicPr>
                        <pic:blipFill rotWithShape="1">
                          <a:blip r:embed="rId13"/>
                          <a:srcRect l="9237" t="30861" r="30883" b="26058"/>
                          <a:stretch/>
                        </pic:blipFill>
                        <pic:spPr>
                          <a:xfrm>
                            <a:off x="0" y="0"/>
                            <a:ext cx="7056225" cy="272342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4D7E02" id="그룹 3" o:spid="_x0000_s1026" style="position:absolute;left:0;text-align:left;margin-left:34.65pt;margin-top:9.35pt;width:373.5pt;height:176.25pt;z-index:251659264;mso-position-horizontal-relative:margin;mso-width-relative:margin;mso-height-relative:margin" coordsize="70562,36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5" o:spid="_x0000_s1027" type="#_x0000_t75" style="position:absolute;top:28979;width:61345;height:7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">
                  <v:imagedata r:id="rId14" o:title="" croptop="52883f" cropbottom="4002f" cropleft="5875f" cropright="20495f"/>
                  <v:path arrowok="t"/>
                </v:shape>
                <v:shape id="그림 6" o:spid="_x0000_s1028" type="#_x0000_t75" style="position:absolute;width:70562;height:27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">
                  <v:imagedata r:id="rId14" o:title="" croptop="20225f" cropbottom="17077f" cropleft="6054f" cropright="20239f"/>
                  <v:path arrowok="t"/>
                </v:shape>
                <w10:wrap anchorx="margin"/>
              </v:group>
            </w:pict>
          </mc:Fallback>
        </mc:AlternateContent>
      </w:r>
    </w:p>
    <w:p w:rsidR="00D6470D" w:rsidRPr="0060306F" w:rsidRDefault="00D6470D" w:rsidP="00677A03">
      <w:pPr>
        <w:ind w:firstLine="214"/>
        <w:rPr>
          <w:rFonts w:ascii="나눔바른고딕" w:eastAsia="나눔바른고딕" w:hAnsi="나눔바른고딕"/>
        </w:rPr>
      </w:pPr>
    </w:p>
    <w:p w:rsidR="003B01E3" w:rsidRPr="0060306F" w:rsidRDefault="003B01E3" w:rsidP="00677A03">
      <w:pPr>
        <w:ind w:firstLineChars="44" w:firstLine="94"/>
        <w:rPr>
          <w:rFonts w:ascii="나눔바른고딕" w:eastAsia="나눔바른고딕" w:hAnsi="나눔바른고딕"/>
        </w:rPr>
      </w:pPr>
    </w:p>
    <w:p w:rsidR="003B01E3" w:rsidRPr="0060306F" w:rsidRDefault="003B01E3" w:rsidP="00677A03">
      <w:pPr>
        <w:ind w:firstLineChars="44" w:firstLine="94"/>
        <w:rPr>
          <w:rFonts w:ascii="나눔바른고딕" w:eastAsia="나눔바른고딕" w:hAnsi="나눔바른고딕"/>
        </w:rPr>
      </w:pPr>
    </w:p>
    <w:p w:rsidR="003B01E3" w:rsidRPr="0060306F" w:rsidRDefault="003B01E3" w:rsidP="00677A03">
      <w:pPr>
        <w:ind w:firstLineChars="44" w:firstLine="94"/>
        <w:rPr>
          <w:rFonts w:ascii="나눔바른고딕" w:eastAsia="나눔바른고딕" w:hAnsi="나눔바른고딕"/>
        </w:rPr>
      </w:pPr>
    </w:p>
    <w:p w:rsidR="003B01E3" w:rsidRPr="0060306F" w:rsidRDefault="003B01E3" w:rsidP="00677A03">
      <w:pPr>
        <w:ind w:firstLineChars="44" w:firstLine="94"/>
        <w:rPr>
          <w:rFonts w:ascii="나눔바른고딕" w:eastAsia="나눔바른고딕" w:hAnsi="나눔바른고딕"/>
        </w:rPr>
      </w:pPr>
    </w:p>
    <w:p w:rsidR="003B01E3" w:rsidRPr="0060306F" w:rsidRDefault="003B01E3" w:rsidP="00B92E1C">
      <w:pPr>
        <w:ind w:firstLineChars="44" w:firstLine="94"/>
        <w:jc w:val="center"/>
        <w:rPr>
          <w:rFonts w:ascii="나눔바른고딕" w:eastAsia="나눔바른고딕" w:hAnsi="나눔바른고딕"/>
        </w:rPr>
      </w:pPr>
    </w:p>
    <w:p w:rsidR="003B01E3" w:rsidRPr="0060306F" w:rsidRDefault="003B01E3" w:rsidP="00677A03">
      <w:pPr>
        <w:ind w:firstLineChars="44" w:firstLine="94"/>
        <w:rPr>
          <w:rFonts w:ascii="나눔바른고딕" w:eastAsia="나눔바른고딕" w:hAnsi="나눔바른고딕"/>
        </w:rPr>
      </w:pPr>
    </w:p>
    <w:p w:rsidR="003B01E3" w:rsidRPr="0060306F" w:rsidRDefault="003B01E3" w:rsidP="00677A03">
      <w:pPr>
        <w:ind w:firstLineChars="44" w:firstLine="94"/>
        <w:rPr>
          <w:rFonts w:ascii="나눔바른고딕" w:eastAsia="나눔바른고딕" w:hAnsi="나눔바른고딕"/>
        </w:rPr>
      </w:pPr>
    </w:p>
    <w:p w:rsidR="003B01E3" w:rsidRPr="0060306F" w:rsidRDefault="003B01E3" w:rsidP="00677A03">
      <w:pPr>
        <w:ind w:firstLineChars="44" w:firstLine="94"/>
        <w:rPr>
          <w:rFonts w:ascii="나눔바른고딕" w:eastAsia="나눔바른고딕" w:hAnsi="나눔바른고딕"/>
        </w:rPr>
      </w:pPr>
    </w:p>
    <w:p w:rsidR="003B01E3" w:rsidRPr="0060306F" w:rsidRDefault="003B01E3" w:rsidP="00677A03">
      <w:pPr>
        <w:ind w:firstLineChars="44" w:firstLine="94"/>
        <w:rPr>
          <w:rFonts w:ascii="나눔바른고딕" w:eastAsia="나눔바른고딕" w:hAnsi="나눔바른고딕"/>
        </w:rPr>
      </w:pPr>
    </w:p>
    <w:p w:rsidR="007171DE" w:rsidRPr="0060306F" w:rsidRDefault="00D9484B" w:rsidP="00BE3314">
      <w:pPr>
        <w:ind w:firstLine="214"/>
        <w:rPr>
          <w:rFonts w:ascii="나눔바른고딕" w:eastAsia="나눔바른고딕" w:hAnsi="나눔바른고딕"/>
        </w:rPr>
      </w:pPr>
      <w:r w:rsidRPr="0060306F">
        <w:rPr>
          <w:rFonts w:ascii="나눔바른고딕" w:eastAsia="나눔바른고딕" w:hAnsi="나눔바른고딕" w:hint="eastAsia"/>
        </w:rPr>
        <w:t>2015년 말부터 미국주택시장의 침체기로 인한 가정 가구에 대한 수요가 감소</w:t>
      </w:r>
      <w:r w:rsidR="00EB5056" w:rsidRPr="0060306F">
        <w:rPr>
          <w:rFonts w:ascii="나눔바른고딕" w:eastAsia="나눔바른고딕" w:hAnsi="나눔바른고딕" w:hint="eastAsia"/>
        </w:rPr>
        <w:t xml:space="preserve"> </w:t>
      </w:r>
      <w:r w:rsidRPr="0060306F">
        <w:rPr>
          <w:rFonts w:ascii="나눔바른고딕" w:eastAsia="나눔바른고딕" w:hAnsi="나눔바른고딕" w:hint="eastAsia"/>
        </w:rPr>
        <w:t>하였고, 강력한 경쟁자들의 저렴한 제품과 새로운 경쟁자들의 시장진입으로 인해 흔들렸으나 돌파구를 찾아 정상궤도로 다시 올라왔다.</w:t>
      </w:r>
      <w:r w:rsidR="00B92E1C" w:rsidRPr="0060306F">
        <w:rPr>
          <w:rFonts w:ascii="나눔바른고딕" w:eastAsia="나눔바른고딕" w:hAnsi="나눔바른고딕" w:hint="eastAsia"/>
        </w:rPr>
        <w:t xml:space="preserve"> </w:t>
      </w:r>
    </w:p>
    <w:p w:rsidR="007171DE" w:rsidRPr="0060306F" w:rsidRDefault="007171DE" w:rsidP="00BE3314">
      <w:pPr>
        <w:ind w:firstLine="214"/>
        <w:rPr>
          <w:rFonts w:ascii="나눔바른고딕" w:eastAsia="나눔바른고딕" w:hAnsi="나눔바른고딕"/>
        </w:rPr>
      </w:pPr>
    </w:p>
    <w:p w:rsidR="007171DE" w:rsidRPr="0060306F" w:rsidRDefault="007171DE" w:rsidP="00BE3314">
      <w:pPr>
        <w:ind w:firstLine="214"/>
        <w:rPr>
          <w:rFonts w:ascii="나눔바른고딕" w:eastAsia="나눔바른고딕" w:hAnsi="나눔바른고딕"/>
        </w:rPr>
      </w:pPr>
    </w:p>
    <w:p w:rsidR="00BF1ED5" w:rsidRPr="0060306F" w:rsidRDefault="00B47809" w:rsidP="00BB6BBE">
      <w:pPr>
        <w:ind w:firstLineChars="0" w:firstLine="0"/>
        <w:jc w:val="center"/>
        <w:rPr>
          <w:rFonts w:ascii="나눔바른고딕" w:eastAsia="나눔바른고딕" w:hAnsi="나눔바른고딕"/>
          <w:b/>
        </w:rPr>
      </w:pPr>
      <w:r w:rsidRPr="0060306F">
        <w:rPr>
          <w:rFonts w:ascii="나눔바른고딕" w:eastAsia="나눔바른고딕" w:hAnsi="나눔바른고딕" w:hint="eastAsia"/>
          <w:noProof/>
        </w:rPr>
        <w:drawing>
          <wp:inline distT="0" distB="0" distL="0" distR="0" wp14:anchorId="4D5A5CB8" wp14:editId="1EA3D7B6">
            <wp:extent cx="5080621" cy="1609725"/>
            <wp:effectExtent l="0" t="0" r="635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5298" cy="1611207"/>
                    </a:xfrm>
                    <a:prstGeom prst="rect">
                      <a:avLst/>
                    </a:prstGeom>
                  </pic:spPr>
                </pic:pic>
              </a:graphicData>
            </a:graphic>
          </wp:inline>
        </w:drawing>
      </w:r>
    </w:p>
    <w:p w:rsidR="00CE7B43" w:rsidRPr="0060306F" w:rsidRDefault="00BF1ED5" w:rsidP="00677A03">
      <w:pPr>
        <w:ind w:firstLine="214"/>
        <w:rPr>
          <w:rFonts w:ascii="나눔바른고딕" w:eastAsia="나눔바른고딕" w:hAnsi="나눔바른고딕"/>
        </w:rPr>
      </w:pPr>
      <w:r w:rsidRPr="0060306F">
        <w:rPr>
          <w:rFonts w:ascii="나눔바른고딕" w:eastAsia="나눔바른고딕" w:hAnsi="나눔바른고딕" w:hint="eastAsia"/>
        </w:rPr>
        <w:t xml:space="preserve">위에서 언급한 바와 같이 15년 말부터 위기가 시작되어 </w:t>
      </w:r>
      <w:r w:rsidR="00AA4FA2" w:rsidRPr="0060306F">
        <w:rPr>
          <w:rFonts w:ascii="나눔바른고딕" w:eastAsia="나눔바른고딕" w:hAnsi="나눔바른고딕" w:hint="eastAsia"/>
        </w:rPr>
        <w:t>18년 초까지 주식이 절반</w:t>
      </w:r>
      <w:r w:rsidR="009A2E90" w:rsidRPr="0060306F">
        <w:rPr>
          <w:rFonts w:ascii="나눔바른고딕" w:eastAsia="나눔바른고딕" w:hAnsi="나눔바른고딕" w:hint="eastAsia"/>
        </w:rPr>
        <w:t xml:space="preserve"> </w:t>
      </w:r>
      <w:r w:rsidR="00AA4FA2" w:rsidRPr="0060306F">
        <w:rPr>
          <w:rFonts w:ascii="나눔바른고딕" w:eastAsia="나눔바른고딕" w:hAnsi="나눔바른고딕" w:hint="eastAsia"/>
        </w:rPr>
        <w:t>에 가까운 금액으로 하락하였으나, 초부터 다시 원래</w:t>
      </w:r>
      <w:r w:rsidR="006071AD" w:rsidRPr="0060306F">
        <w:rPr>
          <w:rFonts w:ascii="나눔바른고딕" w:eastAsia="나눔바른고딕" w:hAnsi="나눔바른고딕" w:hint="eastAsia"/>
        </w:rPr>
        <w:t xml:space="preserve">의 </w:t>
      </w:r>
      <w:r w:rsidR="00AA4FA2" w:rsidRPr="0060306F">
        <w:rPr>
          <w:rFonts w:ascii="나눔바른고딕" w:eastAsia="나눔바른고딕" w:hAnsi="나눔바른고딕" w:hint="eastAsia"/>
        </w:rPr>
        <w:t>궤도로 올라와 전성기</w:t>
      </w:r>
      <w:r w:rsidR="00B54D5B" w:rsidRPr="0060306F">
        <w:rPr>
          <w:rFonts w:ascii="나눔바른고딕" w:eastAsia="나눔바른고딕" w:hAnsi="나눔바른고딕" w:hint="eastAsia"/>
        </w:rPr>
        <w:t xml:space="preserve"> </w:t>
      </w:r>
      <w:r w:rsidR="00AA4FA2" w:rsidRPr="0060306F">
        <w:rPr>
          <w:rFonts w:ascii="나눔바른고딕" w:eastAsia="나눔바른고딕" w:hAnsi="나눔바른고딕" w:hint="eastAsia"/>
        </w:rPr>
        <w:t>때로 돌</w:t>
      </w:r>
      <w:r w:rsidR="00341E82" w:rsidRPr="0060306F">
        <w:rPr>
          <w:rFonts w:ascii="나눔바른고딕" w:eastAsia="나눔바른고딕" w:hAnsi="나눔바른고딕" w:hint="eastAsia"/>
        </w:rPr>
        <w:t xml:space="preserve"> </w:t>
      </w:r>
      <w:r w:rsidR="00AA4FA2" w:rsidRPr="0060306F">
        <w:rPr>
          <w:rFonts w:ascii="나눔바른고딕" w:eastAsia="나눔바른고딕" w:hAnsi="나눔바른고딕" w:hint="eastAsia"/>
        </w:rPr>
        <w:t>아가고 있다.</w:t>
      </w:r>
      <w:r w:rsidR="006071AD" w:rsidRPr="0060306F">
        <w:rPr>
          <w:rFonts w:ascii="나눔바른고딕" w:eastAsia="나눔바른고딕" w:hAnsi="나눔바른고딕" w:hint="eastAsia"/>
        </w:rPr>
        <w:t xml:space="preserve"> 다시 살아나는 </w:t>
      </w:r>
      <w:r w:rsidR="00B1799F" w:rsidRPr="0060306F">
        <w:rPr>
          <w:rFonts w:ascii="나눔바른고딕" w:eastAsia="나눔바른고딕" w:hAnsi="나눔바른고딕" w:hint="eastAsia"/>
        </w:rPr>
        <w:t>이유 중 하나는 성공적인 CRM이라고 할 수 있다.</w:t>
      </w:r>
    </w:p>
    <w:p w:rsidR="00CE7B43" w:rsidRPr="0060306F" w:rsidRDefault="00CE7B43" w:rsidP="00677A03">
      <w:pPr>
        <w:ind w:firstLine="214"/>
        <w:rPr>
          <w:rFonts w:ascii="나눔바른고딕" w:eastAsia="나눔바른고딕" w:hAnsi="나눔바른고딕"/>
        </w:rPr>
      </w:pPr>
    </w:p>
    <w:p w:rsidR="0066771C" w:rsidRPr="0060306F" w:rsidRDefault="00CE7B43" w:rsidP="00677A03">
      <w:pPr>
        <w:pStyle w:val="30"/>
        <w:ind w:firstLine="214"/>
        <w:jc w:val="both"/>
        <w:rPr>
          <w:rFonts w:ascii="나눔바른고딕" w:eastAsia="나눔바른고딕" w:hAnsi="나눔바른고딕"/>
        </w:rPr>
      </w:pPr>
      <w:r w:rsidRPr="0060306F">
        <w:rPr>
          <w:rFonts w:ascii="나눔바른고딕" w:eastAsia="나눔바른고딕" w:hAnsi="나눔바른고딕" w:hint="eastAsia"/>
        </w:rPr>
        <w:t>(3) 경쟁사</w:t>
      </w:r>
    </w:p>
    <w:p w:rsidR="002D5B98" w:rsidRPr="0060306F" w:rsidRDefault="00E42902" w:rsidP="00677A03">
      <w:pPr>
        <w:ind w:firstLine="214"/>
        <w:rPr>
          <w:rFonts w:ascii="나눔바른고딕" w:eastAsia="나눔바른고딕" w:hAnsi="나눔바른고딕"/>
        </w:rPr>
      </w:pPr>
      <w:r w:rsidRPr="0060306F">
        <w:rPr>
          <w:rFonts w:ascii="나눔바른고딕" w:eastAsia="나눔바른고딕" w:hAnsi="나눔바른고딕" w:hint="eastAsia"/>
        </w:rPr>
        <w:t xml:space="preserve">경쟁사의 경우 여러 업체가 있으나 대표적으로 이케아, 월마트, BED BATH &amp; BEYO ND 등의 기업들이 있으며, </w:t>
      </w:r>
      <w:r w:rsidR="002D5B98" w:rsidRPr="0060306F">
        <w:rPr>
          <w:rFonts w:ascii="나눔바른고딕" w:eastAsia="나눔바른고딕" w:hAnsi="나눔바른고딕" w:hint="eastAsia"/>
        </w:rPr>
        <w:t>이 기업들은 세계적으로 힘이 강한 기업들이다.</w:t>
      </w:r>
      <w:r w:rsidR="00E42B78" w:rsidRPr="0060306F">
        <w:rPr>
          <w:rFonts w:ascii="나눔바른고딕" w:eastAsia="나눔바른고딕" w:hAnsi="나눔바른고딕" w:hint="eastAsia"/>
        </w:rPr>
        <w:t xml:space="preserve"> 이러한 경</w:t>
      </w:r>
      <w:r w:rsidR="002D15D2" w:rsidRPr="0060306F">
        <w:rPr>
          <w:rFonts w:ascii="나눔바른고딕" w:eastAsia="나눔바른고딕" w:hAnsi="나눔바른고딕" w:hint="eastAsia"/>
        </w:rPr>
        <w:t xml:space="preserve"> </w:t>
      </w:r>
      <w:r w:rsidR="00E42B78" w:rsidRPr="0060306F">
        <w:rPr>
          <w:rFonts w:ascii="나눔바른고딕" w:eastAsia="나눔바른고딕" w:hAnsi="나눔바른고딕" w:hint="eastAsia"/>
        </w:rPr>
        <w:t xml:space="preserve">쟁사들과의 경쟁에서 살아남기위해 소노마는 </w:t>
      </w:r>
      <w:r w:rsidR="00677A03" w:rsidRPr="0060306F">
        <w:rPr>
          <w:rFonts w:ascii="나눔바른고딕" w:eastAsia="나눔바른고딕" w:hAnsi="나눔바른고딕" w:hint="eastAsia"/>
        </w:rPr>
        <w:t>다양한 프로모션과 아웃소싱을 통한 가 격전략, 고품질을 유지하기 위한 기회 전략이 필요하다. 소노마는 고객에게 혁신적이고</w:t>
      </w:r>
      <w:r w:rsidR="00174F14" w:rsidRPr="0060306F">
        <w:rPr>
          <w:rFonts w:ascii="나눔바른고딕" w:eastAsia="나눔바른고딕" w:hAnsi="나눔바른고딕" w:hint="eastAsia"/>
        </w:rPr>
        <w:t xml:space="preserve"> </w:t>
      </w:r>
      <w:r w:rsidR="00F80C67" w:rsidRPr="0060306F">
        <w:rPr>
          <w:rFonts w:ascii="나눔바른고딕" w:eastAsia="나눔바른고딕" w:hAnsi="나눔바른고딕" w:hint="eastAsia"/>
        </w:rPr>
        <w:t xml:space="preserve">독특한 제품을 제공하고, </w:t>
      </w:r>
      <w:r w:rsidR="00F80C67" w:rsidRPr="0060306F">
        <w:rPr>
          <w:rFonts w:ascii="나눔바른고딕" w:eastAsia="나눔바른고딕" w:hAnsi="나눔바른고딕" w:hint="eastAsia"/>
        </w:rPr>
        <w:lastRenderedPageBreak/>
        <w:t>흥미로운 경험에 대한 마케팅 비주얼 머천다이징을 개선하고, 우수한 품질, 프리미엄 제품을 제공함으로써 스스로를 차별화하였고, 품질에 대한 약속은 상대적 우위를 유지하고 있다.</w:t>
      </w:r>
    </w:p>
    <w:p w:rsidR="00846C3A" w:rsidRPr="0060306F" w:rsidRDefault="00846C3A" w:rsidP="00054B74">
      <w:pPr>
        <w:pStyle w:val="20"/>
        <w:ind w:firstLine="214"/>
        <w:rPr>
          <w:rFonts w:ascii="나눔바른고딕" w:eastAsia="나눔바른고딕" w:hAnsi="나눔바른고딕"/>
        </w:rPr>
      </w:pPr>
    </w:p>
    <w:p w:rsidR="00846C3A" w:rsidRPr="0060306F" w:rsidRDefault="00846C3A" w:rsidP="00054B74">
      <w:pPr>
        <w:pStyle w:val="20"/>
        <w:ind w:firstLine="214"/>
        <w:rPr>
          <w:rFonts w:ascii="나눔바른고딕" w:eastAsia="나눔바른고딕" w:hAnsi="나눔바른고딕"/>
        </w:rPr>
      </w:pPr>
    </w:p>
    <w:p w:rsidR="006E02B5" w:rsidRPr="0060306F" w:rsidRDefault="00552F02" w:rsidP="00054B74">
      <w:pPr>
        <w:pStyle w:val="20"/>
        <w:ind w:firstLine="214"/>
        <w:rPr>
          <w:rFonts w:ascii="나눔바른고딕" w:eastAsia="나눔바른고딕" w:hAnsi="나눔바른고딕"/>
        </w:rPr>
      </w:pPr>
      <w:r w:rsidRPr="0060306F">
        <w:rPr>
          <w:rFonts w:ascii="나눔바른고딕" w:eastAsia="나눔바른고딕" w:hAnsi="나눔바른고딕" w:hint="eastAsia"/>
        </w:rPr>
        <w:t>4. CRM</w:t>
      </w:r>
    </w:p>
    <w:p w:rsidR="00534E88" w:rsidRPr="0060306F" w:rsidRDefault="001A5D33" w:rsidP="0045128D">
      <w:pPr>
        <w:pStyle w:val="30"/>
        <w:ind w:firstLine="214"/>
        <w:jc w:val="left"/>
        <w:rPr>
          <w:rFonts w:ascii="나눔바른고딕" w:eastAsia="나눔바른고딕" w:hAnsi="나눔바른고딕"/>
        </w:rPr>
      </w:pPr>
      <w:r w:rsidRPr="0060306F">
        <w:rPr>
          <w:rFonts w:ascii="나눔바른고딕" w:eastAsia="나눔바른고딕" w:hAnsi="나눔바른고딕" w:hint="eastAsia"/>
        </w:rPr>
        <w:t>(1) 고객데이터 축적방법</w:t>
      </w:r>
    </w:p>
    <w:p w:rsidR="001A5D33" w:rsidRPr="0060306F" w:rsidRDefault="001A5D33" w:rsidP="00600C29">
      <w:pPr>
        <w:ind w:firstLine="214"/>
        <w:rPr>
          <w:rFonts w:ascii="나눔바른고딕" w:eastAsia="나눔바른고딕" w:hAnsi="나눔바른고딕"/>
        </w:rPr>
      </w:pPr>
      <w:r w:rsidRPr="0060306F">
        <w:rPr>
          <w:rFonts w:ascii="나눔바른고딕" w:eastAsia="나눔바른고딕" w:hAnsi="나눔바른고딕" w:hint="eastAsia"/>
        </w:rPr>
        <w:t>소노마는 사업초기부터 카탈로그를 적극적으로 사용한 기업 중 하나이다. 그로 인해 상대적으로 고객데이터가 많을 수 있었고, 그 점을 적극적으로 활용하였다.</w:t>
      </w:r>
      <w:r w:rsidR="00D76C76" w:rsidRPr="0060306F">
        <w:rPr>
          <w:rFonts w:ascii="나눔바른고딕" w:eastAsia="나눔바른고딕" w:hAnsi="나눔바른고딕" w:hint="eastAsia"/>
        </w:rPr>
        <w:t xml:space="preserve"> 기존의 가지고있던 데이터로도 충분할 수 있었지만 데이터가 더 많음을 원했던 소노마는 여러 카탈로그 업체를 인수하기도 하였다. </w:t>
      </w:r>
    </w:p>
    <w:p w:rsidR="00D76C76" w:rsidRPr="0060306F" w:rsidRDefault="00D76C76" w:rsidP="00600C29">
      <w:pPr>
        <w:ind w:firstLine="214"/>
        <w:rPr>
          <w:rFonts w:ascii="나눔바른고딕" w:eastAsia="나눔바른고딕" w:hAnsi="나눔바른고딕"/>
        </w:rPr>
      </w:pPr>
      <w:r w:rsidRPr="0060306F">
        <w:rPr>
          <w:rFonts w:ascii="나눔바른고딕" w:eastAsia="나눔바른고딕" w:hAnsi="나눔바른고딕" w:hint="eastAsia"/>
        </w:rPr>
        <w:t xml:space="preserve">이러한 데이터를 이용하여 옴미채널 리테일링을 </w:t>
      </w:r>
      <w:r w:rsidR="00E127EC" w:rsidRPr="0060306F">
        <w:rPr>
          <w:rFonts w:ascii="나눔바른고딕" w:eastAsia="나눔바른고딕" w:hAnsi="나눔바른고딕" w:hint="eastAsia"/>
        </w:rPr>
        <w:t>시도</w:t>
      </w:r>
      <w:r w:rsidRPr="0060306F">
        <w:rPr>
          <w:rFonts w:ascii="나눔바른고딕" w:eastAsia="나눔바른고딕" w:hAnsi="나눔바른고딕" w:hint="eastAsia"/>
        </w:rPr>
        <w:t xml:space="preserve">하였는데 옴미채널 리테일링이 란 인터넷 모바일, 카탈로그, 오프라인 매장 등 여러가지 채널을 유기적으로 결합하여 고객경험을 극대화하는 것을 </w:t>
      </w:r>
      <w:r w:rsidR="00FF2AD1" w:rsidRPr="0060306F">
        <w:rPr>
          <w:rFonts w:ascii="나눔바른고딕" w:eastAsia="나눔바른고딕" w:hAnsi="나눔바른고딕" w:hint="eastAsia"/>
        </w:rPr>
        <w:t xml:space="preserve">말한다. </w:t>
      </w:r>
      <w:r w:rsidRPr="0060306F">
        <w:rPr>
          <w:rFonts w:ascii="나눔바른고딕" w:eastAsia="나눔바른고딕" w:hAnsi="나눔바른고딕" w:hint="eastAsia"/>
        </w:rPr>
        <w:t xml:space="preserve"> </w:t>
      </w:r>
      <w:r w:rsidR="00F52573" w:rsidRPr="0060306F">
        <w:rPr>
          <w:rFonts w:ascii="나눔바른고딕" w:eastAsia="나눔바른고딕" w:hAnsi="나눔바른고딕" w:hint="eastAsia"/>
        </w:rPr>
        <w:t xml:space="preserve">결과적으로 옴미채널 리테일링을 시도한 결과 여 러가지 채널을 유기적으로 결합함으로써 고객의 </w:t>
      </w:r>
      <w:r w:rsidR="00592C5F" w:rsidRPr="0060306F">
        <w:rPr>
          <w:rFonts w:ascii="나눔바른고딕" w:eastAsia="나눔바른고딕" w:hAnsi="나눔바른고딕" w:hint="eastAsia"/>
        </w:rPr>
        <w:t xml:space="preserve">순환경험으로 발생하는 </w:t>
      </w:r>
      <w:r w:rsidR="00F52573" w:rsidRPr="0060306F">
        <w:rPr>
          <w:rFonts w:ascii="나눔바른고딕" w:eastAsia="나눔바른고딕" w:hAnsi="나눔바른고딕" w:hint="eastAsia"/>
        </w:rPr>
        <w:t>다양한 반응</w:t>
      </w:r>
      <w:r w:rsidR="00592C5F" w:rsidRPr="0060306F">
        <w:rPr>
          <w:rFonts w:ascii="나눔바른고딕" w:eastAsia="나눔바른고딕" w:hAnsi="나눔바른고딕" w:hint="eastAsia"/>
        </w:rPr>
        <w:t xml:space="preserve">의 데이터를 축적할 수 </w:t>
      </w:r>
      <w:r w:rsidR="00EE4562" w:rsidRPr="0060306F">
        <w:rPr>
          <w:rFonts w:ascii="나눔바른고딕" w:eastAsia="나눔바른고딕" w:hAnsi="나눔바른고딕" w:hint="eastAsia"/>
        </w:rPr>
        <w:t>있</w:t>
      </w:r>
      <w:r w:rsidR="00592C5F" w:rsidRPr="0060306F">
        <w:rPr>
          <w:rFonts w:ascii="나눔바른고딕" w:eastAsia="나눔바른고딕" w:hAnsi="나눔바른고딕" w:hint="eastAsia"/>
        </w:rPr>
        <w:t>었다.</w:t>
      </w:r>
    </w:p>
    <w:p w:rsidR="008F4DA5" w:rsidRPr="0060306F" w:rsidRDefault="008F4DA5" w:rsidP="008F4DA5">
      <w:pPr>
        <w:ind w:firstLine="214"/>
        <w:jc w:val="center"/>
        <w:rPr>
          <w:rFonts w:ascii="나눔바른고딕" w:eastAsia="나눔바른고딕" w:hAnsi="나눔바른고딕"/>
        </w:rPr>
      </w:pPr>
      <w:r w:rsidRPr="0060306F">
        <w:rPr>
          <w:rFonts w:ascii="나눔바른고딕" w:eastAsia="나눔바른고딕" w:hAnsi="나눔바른고딕" w:hint="eastAsia"/>
          <w:noProof/>
        </w:rPr>
        <w:drawing>
          <wp:inline distT="0" distB="0" distL="0" distR="0" wp14:anchorId="0E9724EE" wp14:editId="577080B2">
            <wp:extent cx="2838450" cy="747807"/>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2714" cy="756834"/>
                    </a:xfrm>
                    <a:prstGeom prst="rect">
                      <a:avLst/>
                    </a:prstGeom>
                  </pic:spPr>
                </pic:pic>
              </a:graphicData>
            </a:graphic>
          </wp:inline>
        </w:drawing>
      </w:r>
    </w:p>
    <w:p w:rsidR="008F4DA5" w:rsidRPr="0060306F" w:rsidRDefault="008F4DA5" w:rsidP="00582D76">
      <w:pPr>
        <w:ind w:firstLine="214"/>
        <w:jc w:val="center"/>
        <w:rPr>
          <w:rFonts w:ascii="나눔바른고딕" w:eastAsia="나눔바른고딕" w:hAnsi="나눔바른고딕"/>
        </w:rPr>
      </w:pPr>
      <w:r w:rsidRPr="0060306F">
        <w:rPr>
          <w:rFonts w:ascii="나눔바른고딕" w:eastAsia="나눔바른고딕" w:hAnsi="나눔바른고딕" w:hint="eastAsia"/>
        </w:rPr>
        <w:t>고객의 순환</w:t>
      </w:r>
      <w:r w:rsidR="004E74AD" w:rsidRPr="0060306F">
        <w:rPr>
          <w:rFonts w:ascii="나눔바른고딕" w:eastAsia="나눔바른고딕" w:hAnsi="나눔바른고딕" w:hint="eastAsia"/>
        </w:rPr>
        <w:t>경험</w:t>
      </w:r>
    </w:p>
    <w:p w:rsidR="00FF01E8" w:rsidRPr="0060306F" w:rsidRDefault="00FF01E8" w:rsidP="005C36D8">
      <w:pPr>
        <w:ind w:firstLine="214"/>
        <w:rPr>
          <w:rFonts w:ascii="나눔바른고딕" w:eastAsia="나눔바른고딕" w:hAnsi="나눔바른고딕"/>
        </w:rPr>
      </w:pPr>
    </w:p>
    <w:p w:rsidR="00FF01E8" w:rsidRPr="0060306F" w:rsidRDefault="00C14A5B" w:rsidP="009D6F63">
      <w:pPr>
        <w:pStyle w:val="30"/>
        <w:ind w:firstLine="214"/>
        <w:jc w:val="left"/>
        <w:rPr>
          <w:rFonts w:ascii="나눔바른고딕" w:eastAsia="나눔바른고딕" w:hAnsi="나눔바른고딕"/>
        </w:rPr>
      </w:pPr>
      <w:r w:rsidRPr="0060306F">
        <w:rPr>
          <w:rFonts w:ascii="나눔바른고딕" w:eastAsia="나눔바른고딕" w:hAnsi="나눔바른고딕" w:hint="eastAsia"/>
        </w:rPr>
        <w:t>(2) 데이터 분석과 분석된 결과물의 활용영역</w:t>
      </w:r>
    </w:p>
    <w:p w:rsidR="009D6F63" w:rsidRPr="0060306F" w:rsidRDefault="0067487F" w:rsidP="002A725A">
      <w:pPr>
        <w:ind w:firstLine="214"/>
        <w:rPr>
          <w:rFonts w:ascii="나눔바른고딕" w:eastAsia="나눔바른고딕" w:hAnsi="나눔바른고딕"/>
        </w:rPr>
      </w:pPr>
      <w:r w:rsidRPr="0060306F">
        <w:rPr>
          <w:rFonts w:ascii="나눔바른고딕" w:eastAsia="나눔바른고딕" w:hAnsi="나눔바른고딕" w:hint="eastAsia"/>
        </w:rPr>
        <w:t>소노마는 추천엔진이란 프로그램 개발에 집중 투자하였다. 고객의 인터넷 사용 행태 와 오프라인 구매 실적에 따라 맞춤형 상품을 즉석 제안할 수 있을 정도로 발전했다. 위 의 데이터를 가공, 세분화 한 뒤 개인적인 상품에 맞는 제품을 제안함으로써 구매하게 만드는 목적이 있다.</w:t>
      </w:r>
      <w:r w:rsidR="005D14AC" w:rsidRPr="0060306F">
        <w:rPr>
          <w:rFonts w:ascii="나눔바른고딕" w:eastAsia="나눔바른고딕" w:hAnsi="나눔바른고딕" w:hint="eastAsia"/>
        </w:rPr>
        <w:t xml:space="preserve"> 또한 소노마는 자회사인 포터리반과 웨시트엘름에서의 매장에서 쇼핑을 한 경우, 정교한 마케팅 작업에 의해 잠재고객을 타겟팅 할 수 있</w:t>
      </w:r>
      <w:r w:rsidR="00981D40" w:rsidRPr="0060306F">
        <w:rPr>
          <w:rFonts w:ascii="나눔바른고딕" w:eastAsia="나눔바른고딕" w:hAnsi="나눔바른고딕" w:hint="eastAsia"/>
        </w:rPr>
        <w:t>고,</w:t>
      </w:r>
      <w:r w:rsidR="005D14AC" w:rsidRPr="0060306F">
        <w:rPr>
          <w:rFonts w:ascii="나눔바른고딕" w:eastAsia="나눔바른고딕" w:hAnsi="나눔바른고딕" w:hint="eastAsia"/>
        </w:rPr>
        <w:t xml:space="preserve"> 빅데이터 분석을 통해 소비자 정보를 기본으로 새로운 </w:t>
      </w:r>
      <w:r w:rsidR="00652A39" w:rsidRPr="0060306F">
        <w:rPr>
          <w:rFonts w:ascii="나눔바른고딕" w:eastAsia="나눔바른고딕" w:hAnsi="나눔바른고딕" w:hint="eastAsia"/>
        </w:rPr>
        <w:t>오프라인 매장의 위치를 결정한다.</w:t>
      </w:r>
    </w:p>
    <w:p w:rsidR="00F73483" w:rsidRPr="0060306F" w:rsidRDefault="00F73483" w:rsidP="00012BB3">
      <w:pPr>
        <w:ind w:firstLine="214"/>
        <w:rPr>
          <w:rFonts w:ascii="나눔바른고딕" w:eastAsia="나눔바른고딕" w:hAnsi="나눔바른고딕"/>
        </w:rPr>
      </w:pPr>
      <w:r w:rsidRPr="0060306F">
        <w:rPr>
          <w:rFonts w:ascii="나눔바른고딕" w:eastAsia="나눔바른고딕" w:hAnsi="나눔바른고딕" w:hint="eastAsia"/>
        </w:rPr>
        <w:t xml:space="preserve">또한 기본적으로 보이는 웹페이지와 투자영역에 대한 의사결정에도 분석된 결과물을 사용한다. 웹페이지의 경우 상단배너, 제품사진, 핀터레스트, 상품추천에 활용되고, 투 자영역의 경우 </w:t>
      </w:r>
      <w:r w:rsidR="005C68B7" w:rsidRPr="0060306F">
        <w:rPr>
          <w:rFonts w:ascii="나눔바른고딕" w:eastAsia="나눔바른고딕" w:hAnsi="나눔바른고딕" w:hint="eastAsia"/>
        </w:rPr>
        <w:t xml:space="preserve">마케팅비용을 최소화 하기 위해 온라인 및 오프라인 마케팅전략을 최적화 </w:t>
      </w:r>
      <w:r w:rsidR="00DC0DE5" w:rsidRPr="0060306F">
        <w:rPr>
          <w:rFonts w:ascii="나눔바른고딕" w:eastAsia="나눔바른고딕" w:hAnsi="나눔바른고딕" w:hint="eastAsia"/>
        </w:rPr>
        <w:t>하였다</w:t>
      </w:r>
      <w:r w:rsidR="005C68B7" w:rsidRPr="0060306F">
        <w:rPr>
          <w:rFonts w:ascii="나눔바른고딕" w:eastAsia="나눔바른고딕" w:hAnsi="나눔바른고딕" w:hint="eastAsia"/>
        </w:rPr>
        <w:t xml:space="preserve">. </w:t>
      </w:r>
      <w:r w:rsidR="00875B53" w:rsidRPr="0060306F">
        <w:rPr>
          <w:rFonts w:ascii="나눔바른고딕" w:eastAsia="나눔바른고딕" w:hAnsi="나눔바른고딕" w:hint="eastAsia"/>
        </w:rPr>
        <w:t xml:space="preserve">카탈로그의 </w:t>
      </w:r>
      <w:r w:rsidR="001531EB" w:rsidRPr="0060306F">
        <w:rPr>
          <w:rFonts w:ascii="나눔바른고딕" w:eastAsia="나눔바른고딕" w:hAnsi="나눔바른고딕" w:hint="eastAsia"/>
        </w:rPr>
        <w:t xml:space="preserve">경우 </w:t>
      </w:r>
      <w:r w:rsidR="005C2675" w:rsidRPr="0060306F">
        <w:rPr>
          <w:rFonts w:ascii="나눔바른고딕" w:eastAsia="나눔바른고딕" w:hAnsi="나눔바른고딕" w:hint="eastAsia"/>
        </w:rPr>
        <w:t>불특정 다수의 고객을 대상으로 한 천편일률적 내용과 무작위 배포 방식도 포기했다. 대신 고객의 맞춤형 카탈로그로 변신했다.</w:t>
      </w:r>
      <w:r w:rsidR="007F2C61" w:rsidRPr="0060306F">
        <w:rPr>
          <w:rFonts w:ascii="나눔바른고딕" w:eastAsia="나눔바른고딕" w:hAnsi="나눔바른고딕" w:hint="eastAsia"/>
        </w:rPr>
        <w:t xml:space="preserve"> </w:t>
      </w:r>
      <w:r w:rsidR="005C2675" w:rsidRPr="0060306F">
        <w:rPr>
          <w:rFonts w:ascii="나눔바른고딕" w:eastAsia="나눔바른고딕" w:hAnsi="나눔바른고딕" w:hint="eastAsia"/>
        </w:rPr>
        <w:t xml:space="preserve">계절이나 특정한 시기에 맞는 버전도 내놓으며 구매 동기를 </w:t>
      </w:r>
      <w:r w:rsidR="007F2C61" w:rsidRPr="0060306F">
        <w:rPr>
          <w:rFonts w:ascii="나눔바른고딕" w:eastAsia="나눔바른고딕" w:hAnsi="나눔바른고딕" w:hint="eastAsia"/>
        </w:rPr>
        <w:t>자극하였다</w:t>
      </w:r>
      <w:r w:rsidR="005C2675" w:rsidRPr="0060306F">
        <w:rPr>
          <w:rFonts w:ascii="나눔바른고딕" w:eastAsia="나눔바른고딕" w:hAnsi="나눔바른고딕" w:hint="eastAsia"/>
        </w:rPr>
        <w:t>.</w:t>
      </w:r>
      <w:r w:rsidR="003C3CA7" w:rsidRPr="0060306F">
        <w:rPr>
          <w:rFonts w:ascii="나눔바른고딕" w:eastAsia="나눔바른고딕" w:hAnsi="나눔바른고딕" w:hint="eastAsia"/>
        </w:rPr>
        <w:t xml:space="preserve"> </w:t>
      </w:r>
      <w:r w:rsidR="005C2675" w:rsidRPr="0060306F">
        <w:rPr>
          <w:rFonts w:ascii="나눔바른고딕" w:eastAsia="나눔바른고딕" w:hAnsi="나눔바른고딕" w:hint="eastAsia"/>
        </w:rPr>
        <w:t>고객의 필요에 따라 가치 있는 정보도 다르게 담았다. 어린이용 가구에 관심이 있을</w:t>
      </w:r>
      <w:r w:rsidR="00B310B0" w:rsidRPr="0060306F">
        <w:rPr>
          <w:rFonts w:ascii="나눔바른고딕" w:eastAsia="나눔바른고딕" w:hAnsi="나눔바른고딕" w:hint="eastAsia"/>
        </w:rPr>
        <w:t xml:space="preserve"> </w:t>
      </w:r>
      <w:r w:rsidR="005C2675" w:rsidRPr="0060306F">
        <w:rPr>
          <w:rFonts w:ascii="나눔바른고딕" w:eastAsia="나눔바른고딕" w:hAnsi="나눔바른고딕" w:hint="eastAsia"/>
        </w:rPr>
        <w:t xml:space="preserve">것 같은 고객에게는 유기농 유아식 만들기 정보를 </w:t>
      </w:r>
      <w:r w:rsidR="005C2675" w:rsidRPr="0060306F">
        <w:rPr>
          <w:rFonts w:ascii="나눔바른고딕" w:eastAsia="나눔바른고딕" w:hAnsi="나눔바른고딕" w:hint="eastAsia"/>
        </w:rPr>
        <w:lastRenderedPageBreak/>
        <w:t>제공하고 그 내용은 전문 육아잡지</w:t>
      </w:r>
      <w:r w:rsidR="002E5C6C" w:rsidRPr="0060306F">
        <w:rPr>
          <w:rFonts w:ascii="나눔바른고딕" w:eastAsia="나눔바른고딕" w:hAnsi="나눔바른고딕" w:hint="eastAsia"/>
        </w:rPr>
        <w:t xml:space="preserve"> </w:t>
      </w:r>
      <w:r w:rsidR="005C2675" w:rsidRPr="0060306F">
        <w:rPr>
          <w:rFonts w:ascii="나눔바른고딕" w:eastAsia="나눔바른고딕" w:hAnsi="나눔바른고딕" w:hint="eastAsia"/>
        </w:rPr>
        <w:t>수준이었다. 이렇게 만든 카탈로그 버전만 50여개에 달했다. 발행 부수도 연간 4억부에 이르렀다.</w:t>
      </w:r>
      <w:r w:rsidR="00260048" w:rsidRPr="0060306F">
        <w:rPr>
          <w:rFonts w:ascii="나눔바른고딕" w:eastAsia="나눔바른고딕" w:hAnsi="나눔바른고딕" w:hint="eastAsia"/>
        </w:rPr>
        <w:t xml:space="preserve"> </w:t>
      </w:r>
      <w:r w:rsidR="005C2675" w:rsidRPr="0060306F">
        <w:rPr>
          <w:rFonts w:ascii="나눔바른고딕" w:eastAsia="나눔바른고딕" w:hAnsi="나눔바른고딕" w:hint="eastAsia"/>
        </w:rPr>
        <w:t>제품 구매에 큰 관심이 없다고 판단되는 고객에게는 분량이 적은 버전을 발송하여 비용을 절감하였다. 1년 이상 구매하지 않은 고객은 카탈로그 발송 명단에서 제외하는</w:t>
      </w:r>
      <w:r w:rsidR="00FB2841" w:rsidRPr="0060306F">
        <w:rPr>
          <w:rFonts w:ascii="나눔바른고딕" w:eastAsia="나눔바른고딕" w:hAnsi="나눔바른고딕" w:hint="eastAsia"/>
        </w:rPr>
        <w:t xml:space="preserve"> </w:t>
      </w:r>
      <w:r w:rsidR="005C2675" w:rsidRPr="0060306F">
        <w:rPr>
          <w:rFonts w:ascii="나눔바른고딕" w:eastAsia="나눔바른고딕" w:hAnsi="나눔바른고딕" w:hint="eastAsia"/>
        </w:rPr>
        <w:t>것도 잊지 않았다. 소노마 카탈로그의 역할은 한마디로 '각인'이었다. 제품의 이미지를</w:t>
      </w:r>
      <w:r w:rsidR="00DF5C7F" w:rsidRPr="0060306F">
        <w:rPr>
          <w:rFonts w:ascii="나눔바른고딕" w:eastAsia="나눔바른고딕" w:hAnsi="나눔바른고딕" w:hint="eastAsia"/>
        </w:rPr>
        <w:t xml:space="preserve"> </w:t>
      </w:r>
      <w:r w:rsidR="005C2675" w:rsidRPr="0060306F">
        <w:rPr>
          <w:rFonts w:ascii="나눔바른고딕" w:eastAsia="나눔바른고딕" w:hAnsi="나눔바른고딕" w:hint="eastAsia"/>
        </w:rPr>
        <w:t>확실히 고객들에게 심어주어 구매 심리를 자극한다</w:t>
      </w:r>
      <w:r w:rsidR="003051F2" w:rsidRPr="0060306F">
        <w:rPr>
          <w:rFonts w:ascii="나눔바른고딕" w:eastAsia="나눔바른고딕" w:hAnsi="나눔바른고딕" w:hint="eastAsia"/>
        </w:rPr>
        <w:t>.</w:t>
      </w:r>
    </w:p>
    <w:p w:rsidR="00A75193" w:rsidRPr="0060306F" w:rsidRDefault="00A75193" w:rsidP="004B6507">
      <w:pPr>
        <w:ind w:firstLine="214"/>
        <w:jc w:val="center"/>
        <w:rPr>
          <w:rFonts w:ascii="나눔바른고딕" w:eastAsia="나눔바른고딕" w:hAnsi="나눔바른고딕"/>
        </w:rPr>
      </w:pPr>
      <w:r w:rsidRPr="0060306F">
        <w:rPr>
          <w:rFonts w:ascii="나눔바른고딕" w:eastAsia="나눔바른고딕" w:hAnsi="나눔바른고딕" w:hint="eastAsia"/>
          <w:noProof/>
        </w:rPr>
        <w:drawing>
          <wp:inline distT="0" distB="0" distL="0" distR="0" wp14:anchorId="12061C63" wp14:editId="0F7BAEC6">
            <wp:extent cx="4562475" cy="2343150"/>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2343150"/>
                    </a:xfrm>
                    <a:prstGeom prst="rect">
                      <a:avLst/>
                    </a:prstGeom>
                    <a:noFill/>
                    <a:ln>
                      <a:noFill/>
                    </a:ln>
                  </pic:spPr>
                </pic:pic>
              </a:graphicData>
            </a:graphic>
          </wp:inline>
        </w:drawing>
      </w:r>
    </w:p>
    <w:p w:rsidR="004B6507" w:rsidRPr="0060306F" w:rsidRDefault="004B6507" w:rsidP="004B6507">
      <w:pPr>
        <w:ind w:firstLine="214"/>
        <w:jc w:val="center"/>
        <w:rPr>
          <w:rFonts w:ascii="나눔바른고딕" w:eastAsia="나눔바른고딕" w:hAnsi="나눔바른고딕"/>
        </w:rPr>
      </w:pPr>
      <w:r w:rsidRPr="0060306F">
        <w:rPr>
          <w:rFonts w:ascii="나눔바른고딕" w:eastAsia="나눔바른고딕" w:hAnsi="나눔바른고딕" w:hint="eastAsia"/>
        </w:rPr>
        <w:t>윌리엄스 소노마 고객데이터 분석</w:t>
      </w:r>
    </w:p>
    <w:p w:rsidR="00C50810" w:rsidRPr="0060306F" w:rsidRDefault="00C50810" w:rsidP="004B6507">
      <w:pPr>
        <w:ind w:firstLine="214"/>
        <w:jc w:val="center"/>
        <w:rPr>
          <w:rFonts w:ascii="나눔바른고딕" w:eastAsia="나눔바른고딕" w:hAnsi="나눔바른고딕"/>
        </w:rPr>
      </w:pPr>
    </w:p>
    <w:p w:rsidR="00C50810" w:rsidRPr="0060306F" w:rsidRDefault="00C50810" w:rsidP="004B6507">
      <w:pPr>
        <w:ind w:firstLine="214"/>
        <w:jc w:val="center"/>
        <w:rPr>
          <w:rFonts w:ascii="나눔바른고딕" w:eastAsia="나눔바른고딕" w:hAnsi="나눔바른고딕"/>
        </w:rPr>
      </w:pPr>
    </w:p>
    <w:p w:rsidR="001D53E8" w:rsidRPr="0060306F" w:rsidRDefault="00552F02" w:rsidP="0052760E">
      <w:pPr>
        <w:pStyle w:val="20"/>
        <w:ind w:firstLine="214"/>
        <w:rPr>
          <w:rFonts w:ascii="나눔바른고딕" w:eastAsia="나눔바른고딕" w:hAnsi="나눔바른고딕"/>
        </w:rPr>
      </w:pPr>
      <w:r w:rsidRPr="0060306F">
        <w:rPr>
          <w:rFonts w:ascii="나눔바른고딕" w:eastAsia="나눔바른고딕" w:hAnsi="나눔바른고딕" w:hint="eastAsia"/>
        </w:rPr>
        <w:t>5. 미래 발전 방향</w:t>
      </w:r>
    </w:p>
    <w:p w:rsidR="00DD75B3" w:rsidRPr="0060306F" w:rsidRDefault="00F44815">
      <w:pPr>
        <w:ind w:firstLine="214"/>
        <w:rPr>
          <w:rFonts w:ascii="나눔바른고딕" w:eastAsia="나눔바른고딕" w:hAnsi="나눔바른고딕"/>
        </w:rPr>
      </w:pPr>
      <w:r w:rsidRPr="0060306F">
        <w:rPr>
          <w:rFonts w:ascii="나눔바른고딕" w:eastAsia="나눔바른고딕" w:hAnsi="나눔바른고딕" w:hint="eastAsia"/>
        </w:rPr>
        <w:t>15년부터 기업의 위기가 찾아왔으나 이를 여러가지 전략으로 잘 극복했기 때문에, 앞으로의 전망은 매우 밝다고 할 수 있다.</w:t>
      </w:r>
    </w:p>
    <w:p w:rsidR="004B7C4C" w:rsidRPr="0060306F" w:rsidRDefault="00DD75B3" w:rsidP="00DD75B3">
      <w:pPr>
        <w:ind w:firstLine="214"/>
        <w:jc w:val="center"/>
        <w:rPr>
          <w:rFonts w:ascii="나눔바른고딕" w:eastAsia="나눔바른고딕" w:hAnsi="나눔바른고딕"/>
        </w:rPr>
      </w:pPr>
      <w:r w:rsidRPr="0060306F">
        <w:rPr>
          <w:rFonts w:ascii="나눔바른고딕" w:eastAsia="나눔바른고딕" w:hAnsi="나눔바른고딕" w:hint="eastAsia"/>
          <w:noProof/>
        </w:rPr>
        <w:drawing>
          <wp:inline distT="0" distB="0" distL="0" distR="0" wp14:anchorId="16ECAD3C" wp14:editId="10BE9F55">
            <wp:extent cx="4057650" cy="2483120"/>
            <wp:effectExtent l="133350" t="133350" r="152400" b="165100"/>
            <wp:docPr id="11" name="Picture 4" descr="ì¸ì ë ë¸ëëì WSM í¬í¸í´ë¦¬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ì¸ì ë ë¸ëëì WSM í¬í¸í´ë¦¬ì¤"/>
                    <pic:cNvPicPr>
                      <a:picLocks noChangeAspect="1" noChangeArrowheads="1"/>
                    </pic:cNvPicPr>
                  </pic:nvPicPr>
                  <pic:blipFill rotWithShape="1">
                    <a:blip r:embed="rId18">
                      <a:extLst>
                        <a:ext uri="{28A0092B-C50C-407E-A947-70E740481C1C}">
                          <a14:useLocalDpi xmlns:a14="http://schemas.microsoft.com/office/drawing/2010/main" val="0"/>
                        </a:ext>
                      </a:extLst>
                    </a:blip>
                    <a:srcRect t="18175"/>
                    <a:stretch/>
                  </pic:blipFill>
                  <pic:spPr bwMode="auto">
                    <a:xfrm>
                      <a:off x="0" y="0"/>
                      <a:ext cx="4064761" cy="2487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rsidR="00DA02DB" w:rsidRPr="0060306F" w:rsidRDefault="004B7C4C" w:rsidP="004B7C4C">
      <w:pPr>
        <w:ind w:firstLine="214"/>
        <w:jc w:val="center"/>
        <w:rPr>
          <w:rFonts w:ascii="나눔바른고딕" w:eastAsia="나눔바른고딕" w:hAnsi="나눔바른고딕"/>
        </w:rPr>
      </w:pPr>
      <w:r w:rsidRPr="0060306F">
        <w:rPr>
          <w:rFonts w:ascii="나눔바른고딕" w:eastAsia="나눔바른고딕" w:hAnsi="나눔바른고딕" w:hint="eastAsia"/>
        </w:rPr>
        <w:t>소노마의 매출현황(16년)</w:t>
      </w:r>
    </w:p>
    <w:p w:rsidR="00137665" w:rsidRPr="0060306F" w:rsidRDefault="00650027" w:rsidP="00DE639C">
      <w:pPr>
        <w:ind w:firstLine="214"/>
        <w:rPr>
          <w:rFonts w:ascii="나눔바른고딕" w:eastAsia="나눔바른고딕" w:hAnsi="나눔바른고딕"/>
        </w:rPr>
      </w:pPr>
      <w:r w:rsidRPr="0060306F">
        <w:rPr>
          <w:rFonts w:ascii="나눔바른고딕" w:eastAsia="나눔바른고딕" w:hAnsi="나눔바른고딕" w:hint="eastAsia"/>
        </w:rPr>
        <w:lastRenderedPageBreak/>
        <w:t>소노마 기업은 원래 중산층(30~50대)을 겨냥하는 기업이</w:t>
      </w:r>
      <w:r w:rsidR="00355AF3" w:rsidRPr="0060306F">
        <w:rPr>
          <w:rFonts w:ascii="나눔바른고딕" w:eastAsia="나눔바른고딕" w:hAnsi="나눔바른고딕" w:hint="eastAsia"/>
        </w:rPr>
        <w:t>었</w:t>
      </w:r>
      <w:r w:rsidRPr="0060306F">
        <w:rPr>
          <w:rFonts w:ascii="나눔바른고딕" w:eastAsia="나눔바른고딕" w:hAnsi="나눔바른고딕" w:hint="eastAsia"/>
        </w:rPr>
        <w:t xml:space="preserve">다. 그러나 주택시 장의 침체가 시작되어 </w:t>
      </w:r>
      <w:r w:rsidR="00BD61E0" w:rsidRPr="0060306F">
        <w:rPr>
          <w:rFonts w:ascii="나눔바른고딕" w:eastAsia="나눔바른고딕" w:hAnsi="나눔바른고딕" w:hint="eastAsia"/>
        </w:rPr>
        <w:t xml:space="preserve">위치가 위태로워지자 고객데이터를 분석하여 젊은 소비자 (20~30대)로 타겟으로 변경하는 </w:t>
      </w:r>
      <w:r w:rsidR="001170E9" w:rsidRPr="0060306F">
        <w:rPr>
          <w:rFonts w:ascii="나눔바른고딕" w:eastAsia="나눔바른고딕" w:hAnsi="나눔바른고딕" w:hint="eastAsia"/>
        </w:rPr>
        <w:t xml:space="preserve">전략을 세웠다. </w:t>
      </w:r>
      <w:r w:rsidR="00957F4A" w:rsidRPr="0060306F">
        <w:rPr>
          <w:rFonts w:ascii="나눔바른고딕" w:eastAsia="나눔바른고딕" w:hAnsi="나눔바른고딕" w:hint="eastAsia"/>
        </w:rPr>
        <w:t xml:space="preserve">당시에는 </w:t>
      </w:r>
      <w:r w:rsidR="001A684B" w:rsidRPr="0060306F">
        <w:rPr>
          <w:rFonts w:ascii="나눔바른고딕" w:eastAsia="나눔바른고딕" w:hAnsi="나눔바른고딕" w:hint="eastAsia"/>
        </w:rPr>
        <w:t>자사제품들끼리 경쟁하 게 될</w:t>
      </w:r>
      <w:r w:rsidR="0055764C" w:rsidRPr="0060306F">
        <w:rPr>
          <w:rFonts w:ascii="나눔바른고딕" w:eastAsia="나눔바른고딕" w:hAnsi="나눔바른고딕" w:hint="eastAsia"/>
        </w:rPr>
        <w:t xml:space="preserve"> 것이라는 여론이 많았지만, </w:t>
      </w:r>
      <w:r w:rsidR="00A9595F" w:rsidRPr="0060306F">
        <w:rPr>
          <w:rFonts w:ascii="나눔바른고딕" w:eastAsia="나눔바른고딕" w:hAnsi="나눔바른고딕" w:hint="eastAsia"/>
        </w:rPr>
        <w:t xml:space="preserve">분석결과를 근거로 웨스트 엘름이라는 </w:t>
      </w:r>
      <w:r w:rsidR="002C6187" w:rsidRPr="0060306F">
        <w:rPr>
          <w:rFonts w:ascii="나눔바른고딕" w:eastAsia="나눔바른고딕" w:hAnsi="나눔바른고딕" w:hint="eastAsia"/>
        </w:rPr>
        <w:t>회사를 발전시켰고, 전략은 성공적으로 시장에 통했다.</w:t>
      </w:r>
      <w:r w:rsidR="00315548" w:rsidRPr="0060306F">
        <w:rPr>
          <w:rFonts w:ascii="나눔바른고딕" w:eastAsia="나눔바른고딕" w:hAnsi="나눔바른고딕" w:hint="eastAsia"/>
        </w:rPr>
        <w:t xml:space="preserve"> 웨스트 엘름은 16년 17%의 매출점 유율을 가지고 있었지만, 현재는 </w:t>
      </w:r>
      <w:r w:rsidR="0081331A" w:rsidRPr="0060306F">
        <w:rPr>
          <w:rFonts w:ascii="나눔바른고딕" w:eastAsia="나눔바른고딕" w:hAnsi="나눔바른고딕" w:hint="eastAsia"/>
        </w:rPr>
        <w:t>20%를 넘어가는 점유율로써 점점 커지는 시장을 볼 수 있</w:t>
      </w:r>
      <w:r w:rsidR="00C752C9" w:rsidRPr="0060306F">
        <w:rPr>
          <w:rFonts w:ascii="나눔바른고딕" w:eastAsia="나눔바른고딕" w:hAnsi="나눔바른고딕" w:hint="eastAsia"/>
        </w:rPr>
        <w:t>다.</w:t>
      </w:r>
    </w:p>
    <w:p w:rsidR="00D74F1B" w:rsidRPr="0060306F" w:rsidRDefault="00195B86" w:rsidP="00DE639C">
      <w:pPr>
        <w:ind w:firstLine="214"/>
        <w:rPr>
          <w:rFonts w:ascii="나눔바른고딕" w:eastAsia="나눔바른고딕" w:hAnsi="나눔바른고딕"/>
        </w:rPr>
      </w:pPr>
      <w:r w:rsidRPr="0060306F">
        <w:rPr>
          <w:rFonts w:ascii="나눔바른고딕" w:eastAsia="나눔바른고딕" w:hAnsi="나눔바른고딕" w:hint="eastAsia"/>
        </w:rPr>
        <w:t>앞으로의 성장방향은 위에서 언급한 다중채널링을 극대화 하여 고객체험</w:t>
      </w:r>
      <w:r w:rsidR="00F84942" w:rsidRPr="0060306F">
        <w:rPr>
          <w:rFonts w:ascii="나눔바른고딕" w:eastAsia="나눔바른고딕" w:hAnsi="나눔바른고딕" w:hint="eastAsia"/>
        </w:rPr>
        <w:t xml:space="preserve">과 온라인을 일치화시키는 마케팅을 시도함으로써 </w:t>
      </w:r>
      <w:r w:rsidR="007945D2" w:rsidRPr="0060306F">
        <w:rPr>
          <w:rFonts w:ascii="나눔바른고딕" w:eastAsia="나눔바른고딕" w:hAnsi="나눔바른고딕" w:hint="eastAsia"/>
        </w:rPr>
        <w:t>개인 맞춤형 쇼핑과 인지→체험→</w:t>
      </w:r>
      <w:r w:rsidR="00EB3F10" w:rsidRPr="0060306F">
        <w:rPr>
          <w:rFonts w:ascii="나눔바른고딕" w:eastAsia="나눔바른고딕" w:hAnsi="나눔바른고딕" w:hint="eastAsia"/>
        </w:rPr>
        <w:t xml:space="preserve"> </w:t>
      </w:r>
      <w:r w:rsidR="007945D2" w:rsidRPr="0060306F">
        <w:rPr>
          <w:rFonts w:ascii="나눔바른고딕" w:eastAsia="나눔바른고딕" w:hAnsi="나눔바른고딕" w:hint="eastAsia"/>
        </w:rPr>
        <w:t>구매→재구매</w:t>
      </w:r>
      <w:r w:rsidR="00004767" w:rsidRPr="0060306F">
        <w:rPr>
          <w:rFonts w:ascii="나눔바른고딕" w:eastAsia="나눔바른고딕" w:hAnsi="나눔바른고딕" w:hint="eastAsia"/>
        </w:rPr>
        <w:t xml:space="preserve"> 라는 선순환을 발전 시켜 소비자에게 매력적인 기업이 될 것으로 예상한다.</w:t>
      </w:r>
    </w:p>
    <w:p w:rsidR="00DF133B" w:rsidRPr="0060306F" w:rsidRDefault="00DF133B" w:rsidP="00DE639C">
      <w:pPr>
        <w:ind w:firstLine="214"/>
        <w:rPr>
          <w:rFonts w:ascii="나눔바른고딕" w:eastAsia="나눔바른고딕" w:hAnsi="나눔바른고딕"/>
        </w:rPr>
      </w:pPr>
    </w:p>
    <w:p w:rsidR="00DF133B" w:rsidRPr="0060306F" w:rsidRDefault="00DF133B" w:rsidP="00DE639C">
      <w:pPr>
        <w:ind w:firstLine="214"/>
        <w:rPr>
          <w:rFonts w:ascii="나눔바른고딕" w:eastAsia="나눔바른고딕" w:hAnsi="나눔바른고딕"/>
        </w:rPr>
      </w:pPr>
    </w:p>
    <w:p w:rsidR="009865E1" w:rsidRPr="0060306F" w:rsidRDefault="009865E1" w:rsidP="00E31BCA">
      <w:pPr>
        <w:pStyle w:val="20"/>
        <w:ind w:firstLine="214"/>
        <w:rPr>
          <w:rFonts w:ascii="나눔바른고딕" w:eastAsia="나눔바른고딕" w:hAnsi="나눔바른고딕"/>
        </w:rPr>
      </w:pPr>
    </w:p>
    <w:p w:rsidR="005B0B33" w:rsidRPr="0060306F" w:rsidRDefault="00552F02" w:rsidP="00E31BCA">
      <w:pPr>
        <w:pStyle w:val="20"/>
        <w:ind w:firstLine="214"/>
        <w:rPr>
          <w:rFonts w:ascii="나눔바른고딕" w:eastAsia="나눔바른고딕" w:hAnsi="나눔바른고딕"/>
        </w:rPr>
      </w:pPr>
      <w:r w:rsidRPr="0060306F">
        <w:rPr>
          <w:rFonts w:ascii="나눔바른고딕" w:eastAsia="나눔바른고딕" w:hAnsi="나눔바른고딕" w:hint="eastAsia"/>
        </w:rPr>
        <w:t>6. 국내 기업들이 배워야 할점</w:t>
      </w:r>
    </w:p>
    <w:p w:rsidR="003C16FE" w:rsidRPr="0060306F" w:rsidRDefault="00C45131" w:rsidP="00C34642">
      <w:pPr>
        <w:ind w:firstLine="214"/>
        <w:rPr>
          <w:rFonts w:ascii="나눔바른고딕" w:eastAsia="나눔바른고딕" w:hAnsi="나눔바른고딕"/>
        </w:rPr>
      </w:pPr>
      <w:proofErr w:type="gramStart"/>
      <w:r w:rsidRPr="0060306F">
        <w:rPr>
          <w:rFonts w:ascii="나눔바른고딕" w:eastAsia="나눔바른고딕" w:hAnsi="나눔바른고딕" w:hint="eastAsia"/>
        </w:rPr>
        <w:t xml:space="preserve">최근에 </w:t>
      </w:r>
      <w:r w:rsidRPr="0060306F">
        <w:rPr>
          <w:rFonts w:ascii="나눔바른고딕" w:eastAsia="나눔바른고딕" w:hAnsi="나눔바른고딕"/>
        </w:rPr>
        <w:t xml:space="preserve"> </w:t>
      </w:r>
      <w:r w:rsidR="003037A3" w:rsidRPr="0060306F">
        <w:rPr>
          <w:rFonts w:ascii="나눔바른고딕" w:eastAsia="나눔바른고딕" w:hAnsi="나눔바른고딕" w:hint="eastAsia"/>
        </w:rPr>
        <w:t>국내</w:t>
      </w:r>
      <w:proofErr w:type="gramEnd"/>
      <w:r w:rsidR="003037A3" w:rsidRPr="0060306F">
        <w:rPr>
          <w:rFonts w:ascii="나눔바른고딕" w:eastAsia="나눔바른고딕" w:hAnsi="나눔바른고딕" w:hint="eastAsia"/>
        </w:rPr>
        <w:t xml:space="preserve"> 기업들이 </w:t>
      </w:r>
      <w:r w:rsidRPr="0060306F">
        <w:rPr>
          <w:rFonts w:ascii="나눔바른고딕" w:eastAsia="나눔바른고딕" w:hAnsi="나눔바른고딕" w:hint="eastAsia"/>
        </w:rPr>
        <w:t>주방도구들에 대한 매스티지 브랜</w:t>
      </w:r>
      <w:r w:rsidR="000E2763" w:rsidRPr="0060306F">
        <w:rPr>
          <w:rFonts w:ascii="나눔바른고딕" w:eastAsia="나눔바른고딕" w:hAnsi="나눔바른고딕" w:hint="eastAsia"/>
        </w:rPr>
        <w:t>드</w:t>
      </w:r>
      <w:r w:rsidR="00F20EA4" w:rsidRPr="0060306F">
        <w:rPr>
          <w:rFonts w:ascii="나눔바른고딕" w:eastAsia="나눔바른고딕" w:hAnsi="나눔바른고딕" w:hint="eastAsia"/>
        </w:rPr>
        <w:t>업체와 계약을 맺고 국내로 들어오고 있다.</w:t>
      </w:r>
      <w:r w:rsidR="00F20EA4" w:rsidRPr="0060306F">
        <w:rPr>
          <w:rFonts w:ascii="나눔바른고딕" w:eastAsia="나눔바른고딕" w:hAnsi="나눔바른고딕"/>
        </w:rPr>
        <w:t xml:space="preserve"> </w:t>
      </w:r>
      <w:r w:rsidR="006745EF" w:rsidRPr="0060306F">
        <w:rPr>
          <w:rFonts w:ascii="나눔바른고딕" w:eastAsia="나눔바른고딕" w:hAnsi="나눔바른고딕" w:hint="eastAsia"/>
        </w:rPr>
        <w:t xml:space="preserve">그러나 </w:t>
      </w:r>
      <w:r w:rsidR="004E6885" w:rsidRPr="0060306F">
        <w:rPr>
          <w:rFonts w:ascii="나눔바른고딕" w:eastAsia="나눔바른고딕" w:hAnsi="나눔바른고딕" w:hint="eastAsia"/>
        </w:rPr>
        <w:t xml:space="preserve">실질적으로 </w:t>
      </w:r>
      <w:r w:rsidR="006745EF" w:rsidRPr="0060306F">
        <w:rPr>
          <w:rFonts w:ascii="나눔바른고딕" w:eastAsia="나눔바른고딕" w:hAnsi="나눔바른고딕" w:hint="eastAsia"/>
        </w:rPr>
        <w:t xml:space="preserve">부족한 부분이 많기 때문에 </w:t>
      </w:r>
      <w:r w:rsidR="00047D50" w:rsidRPr="0060306F">
        <w:rPr>
          <w:rFonts w:ascii="나눔바른고딕" w:eastAsia="나눔바른고딕" w:hAnsi="나눔바른고딕" w:hint="eastAsia"/>
        </w:rPr>
        <w:t>해외의 사례와는 다르게 매출이 저조한 경향이 있다.</w:t>
      </w:r>
      <w:r w:rsidR="00234E18" w:rsidRPr="0060306F">
        <w:rPr>
          <w:rFonts w:ascii="나눔바른고딕" w:eastAsia="나눔바른고딕" w:hAnsi="나눔바른고딕"/>
        </w:rPr>
        <w:t xml:space="preserve"> </w:t>
      </w:r>
      <w:r w:rsidR="00234E18" w:rsidRPr="0060306F">
        <w:rPr>
          <w:rFonts w:ascii="나눔바른고딕" w:eastAsia="나눔바른고딕" w:hAnsi="나눔바른고딕" w:hint="eastAsia"/>
        </w:rPr>
        <w:t>그 이유</w:t>
      </w:r>
      <w:r w:rsidR="00CC0BD9" w:rsidRPr="0060306F">
        <w:rPr>
          <w:rFonts w:ascii="나눔바른고딕" w:eastAsia="나눔바른고딕" w:hAnsi="나눔바른고딕" w:hint="eastAsia"/>
        </w:rPr>
        <w:t>로써</w:t>
      </w:r>
      <w:r w:rsidR="00234E18" w:rsidRPr="0060306F">
        <w:rPr>
          <w:rFonts w:ascii="나눔바른고딕" w:eastAsia="나눔바른고딕" w:hAnsi="나눔바른고딕" w:hint="eastAsia"/>
        </w:rPr>
        <w:t xml:space="preserve"> 마케팅의 부재를 들 수 있다.</w:t>
      </w:r>
      <w:r w:rsidR="006D7CA0" w:rsidRPr="0060306F">
        <w:rPr>
          <w:rFonts w:ascii="나눔바른고딕" w:eastAsia="나눔바른고딕" w:hAnsi="나눔바른고딕"/>
        </w:rPr>
        <w:t xml:space="preserve"> </w:t>
      </w:r>
      <w:r w:rsidR="003C16FE" w:rsidRPr="0060306F">
        <w:rPr>
          <w:rFonts w:ascii="나눔바른고딕" w:eastAsia="나눔바른고딕" w:hAnsi="나눔바른고딕" w:hint="eastAsia"/>
        </w:rPr>
        <w:t xml:space="preserve">따라서 국내 기업들이 배워야하는 점을 아래 </w:t>
      </w:r>
      <w:r w:rsidR="003C16FE" w:rsidRPr="0060306F">
        <w:rPr>
          <w:rFonts w:ascii="나눔바른고딕" w:eastAsia="나눔바른고딕" w:hAnsi="나눔바른고딕"/>
        </w:rPr>
        <w:t>6</w:t>
      </w:r>
      <w:r w:rsidR="003C16FE" w:rsidRPr="0060306F">
        <w:rPr>
          <w:rFonts w:ascii="나눔바른고딕" w:eastAsia="나눔바른고딕" w:hAnsi="나눔바른고딕" w:hint="eastAsia"/>
        </w:rPr>
        <w:t>가지로 제시할 수 있다.</w:t>
      </w:r>
    </w:p>
    <w:p w:rsidR="003F3B1B" w:rsidRPr="0060306F" w:rsidRDefault="003F3B1B" w:rsidP="00C34642">
      <w:pPr>
        <w:ind w:firstLine="214"/>
        <w:rPr>
          <w:rFonts w:ascii="나눔바른고딕" w:eastAsia="나눔바른고딕" w:hAnsi="나눔바른고딕"/>
        </w:rPr>
      </w:pPr>
    </w:p>
    <w:p w:rsidR="00B252B3" w:rsidRPr="0060306F" w:rsidRDefault="003F3B1B" w:rsidP="003F3B1B">
      <w:pPr>
        <w:pStyle w:val="ad"/>
        <w:numPr>
          <w:ilvl w:val="0"/>
          <w:numId w:val="24"/>
        </w:numPr>
        <w:ind w:leftChars="0" w:firstLineChars="0"/>
        <w:rPr>
          <w:rFonts w:ascii="나눔바른고딕" w:eastAsia="나눔바른고딕" w:hAnsi="나눔바른고딕"/>
        </w:rPr>
      </w:pPr>
      <w:r w:rsidRPr="0060306F">
        <w:rPr>
          <w:rFonts w:ascii="나눔바른고딕" w:eastAsia="나눔바른고딕" w:hAnsi="나눔바른고딕" w:hint="eastAsia"/>
        </w:rPr>
        <w:t>소비자 시장 분석을 통해 고객</w:t>
      </w:r>
      <w:r w:rsidR="00284C9E">
        <w:rPr>
          <w:rFonts w:ascii="나눔바른고딕" w:eastAsia="나눔바른고딕" w:hAnsi="나눔바른고딕" w:hint="eastAsia"/>
        </w:rPr>
        <w:t xml:space="preserve">의 </w:t>
      </w:r>
      <w:r w:rsidRPr="0060306F">
        <w:rPr>
          <w:rFonts w:ascii="나눔바른고딕" w:eastAsia="나눔바른고딕" w:hAnsi="나눔바른고딕" w:hint="eastAsia"/>
        </w:rPr>
        <w:t>필요성을 먼저 인지할 필요성이 있다.</w:t>
      </w:r>
    </w:p>
    <w:p w:rsidR="00B252B3" w:rsidRPr="0060306F" w:rsidRDefault="00B252B3" w:rsidP="003F3B1B">
      <w:pPr>
        <w:pStyle w:val="ad"/>
        <w:numPr>
          <w:ilvl w:val="0"/>
          <w:numId w:val="24"/>
        </w:numPr>
        <w:ind w:leftChars="0" w:firstLineChars="0"/>
        <w:rPr>
          <w:rFonts w:ascii="나눔바른고딕" w:eastAsia="나눔바른고딕" w:hAnsi="나눔바른고딕"/>
        </w:rPr>
      </w:pPr>
      <w:r w:rsidRPr="0060306F">
        <w:rPr>
          <w:rFonts w:ascii="나눔바른고딕" w:eastAsia="나눔바른고딕" w:hAnsi="나눔바른고딕" w:hint="eastAsia"/>
        </w:rPr>
        <w:t>차별화된 브랜드 포지셔닝을 연구 및 개발할 필요가 있다.</w:t>
      </w:r>
    </w:p>
    <w:p w:rsidR="00B252B3" w:rsidRPr="0060306F" w:rsidRDefault="00B252B3" w:rsidP="003F3B1B">
      <w:pPr>
        <w:pStyle w:val="ad"/>
        <w:numPr>
          <w:ilvl w:val="0"/>
          <w:numId w:val="24"/>
        </w:numPr>
        <w:ind w:leftChars="0" w:firstLineChars="0"/>
        <w:rPr>
          <w:rFonts w:ascii="나눔바른고딕" w:eastAsia="나눔바른고딕" w:hAnsi="나눔바른고딕"/>
        </w:rPr>
      </w:pPr>
      <w:r w:rsidRPr="0060306F">
        <w:rPr>
          <w:rFonts w:ascii="나눔바른고딕" w:eastAsia="나눔바른고딕" w:hAnsi="나눔바른고딕" w:hint="eastAsia"/>
        </w:rPr>
        <w:t>소비자의 디자인 니즈를 파악하여 매스티지 브랜드 모델링 시스템을 개발한다.</w:t>
      </w:r>
    </w:p>
    <w:p w:rsidR="000C6CE8" w:rsidRPr="0060306F" w:rsidRDefault="00B252B3" w:rsidP="003F3B1B">
      <w:pPr>
        <w:pStyle w:val="ad"/>
        <w:numPr>
          <w:ilvl w:val="0"/>
          <w:numId w:val="24"/>
        </w:numPr>
        <w:ind w:leftChars="0" w:firstLineChars="0"/>
        <w:rPr>
          <w:rFonts w:ascii="나눔바른고딕" w:eastAsia="나눔바른고딕" w:hAnsi="나눔바른고딕"/>
        </w:rPr>
      </w:pPr>
      <w:r w:rsidRPr="0060306F">
        <w:rPr>
          <w:rFonts w:ascii="나눔바른고딕" w:eastAsia="나눔바른고딕" w:hAnsi="나눔바른고딕" w:hint="eastAsia"/>
        </w:rPr>
        <w:t>해외기업의 매스티지브랜드 성공사례</w:t>
      </w:r>
      <w:r w:rsidR="000C6CE8" w:rsidRPr="0060306F">
        <w:rPr>
          <w:rFonts w:ascii="나눔바른고딕" w:eastAsia="나눔바른고딕" w:hAnsi="나눔바른고딕" w:hint="eastAsia"/>
        </w:rPr>
        <w:t>에 대한 계속적인 연구를 실행하여 사례개발을 통한 전략을 수립한다.</w:t>
      </w:r>
    </w:p>
    <w:p w:rsidR="00A37A69" w:rsidRPr="0060306F" w:rsidRDefault="00A37A69" w:rsidP="003F3B1B">
      <w:pPr>
        <w:pStyle w:val="ad"/>
        <w:numPr>
          <w:ilvl w:val="0"/>
          <w:numId w:val="24"/>
        </w:numPr>
        <w:ind w:leftChars="0" w:firstLineChars="0"/>
        <w:rPr>
          <w:rFonts w:ascii="나눔바른고딕" w:eastAsia="나눔바른고딕" w:hAnsi="나눔바른고딕"/>
        </w:rPr>
      </w:pPr>
      <w:r w:rsidRPr="0060306F">
        <w:rPr>
          <w:rFonts w:ascii="나눔바른고딕" w:eastAsia="나눔바른고딕" w:hAnsi="나눔바른고딕" w:hint="eastAsia"/>
        </w:rPr>
        <w:t>주 소비계층의 라이프스타일을 분석하여 시장 변화에 민감하게 움직이도록 시스템을 개발하고, 주 소비계층에 따라 차별화된 전략을 수립한다.</w:t>
      </w:r>
    </w:p>
    <w:p w:rsidR="00412AA8" w:rsidRPr="0060306F" w:rsidRDefault="00A37A69" w:rsidP="003F3B1B">
      <w:pPr>
        <w:pStyle w:val="ad"/>
        <w:numPr>
          <w:ilvl w:val="0"/>
          <w:numId w:val="24"/>
        </w:numPr>
        <w:ind w:leftChars="0" w:firstLineChars="0"/>
        <w:rPr>
          <w:rFonts w:ascii="나눔바른고딕" w:eastAsia="나눔바른고딕" w:hAnsi="나눔바른고딕"/>
        </w:rPr>
      </w:pPr>
      <w:r w:rsidRPr="0060306F">
        <w:rPr>
          <w:rFonts w:ascii="나눔바른고딕" w:eastAsia="나눔바른고딕" w:hAnsi="나눔바른고딕" w:hint="eastAsia"/>
        </w:rPr>
        <w:t>고객과의 채널을 개발하여 신속한 커뮤니케이션을 수립한다.</w:t>
      </w:r>
    </w:p>
    <w:p w:rsidR="00412AA8" w:rsidRPr="0060306F" w:rsidRDefault="00412AA8" w:rsidP="00412AA8">
      <w:pPr>
        <w:ind w:firstLineChars="0" w:firstLine="0"/>
        <w:rPr>
          <w:rFonts w:ascii="나눔바른고딕" w:eastAsia="나눔바른고딕" w:hAnsi="나눔바른고딕"/>
        </w:rPr>
      </w:pPr>
    </w:p>
    <w:p w:rsidR="00412AA8" w:rsidRPr="0060306F" w:rsidRDefault="00D951F3" w:rsidP="000250DE">
      <w:pPr>
        <w:ind w:firstLine="214"/>
        <w:rPr>
          <w:rFonts w:ascii="나눔바른고딕" w:eastAsia="나눔바른고딕" w:hAnsi="나눔바른고딕"/>
        </w:rPr>
      </w:pPr>
      <w:r w:rsidRPr="0060306F">
        <w:rPr>
          <w:rFonts w:ascii="나눔바른고딕" w:eastAsia="나눔바른고딕" w:hAnsi="나눔바른고딕" w:hint="eastAsia"/>
        </w:rPr>
        <w:t>국내의 주방용품 유형 전문 브랜드 시장은 성장을 할 것으로 예상된다.</w:t>
      </w:r>
      <w:r w:rsidRPr="0060306F">
        <w:rPr>
          <w:rFonts w:ascii="나눔바른고딕" w:eastAsia="나눔바른고딕" w:hAnsi="나눔바른고딕"/>
        </w:rPr>
        <w:t xml:space="preserve"> </w:t>
      </w:r>
      <w:r w:rsidRPr="0060306F">
        <w:rPr>
          <w:rFonts w:ascii="나눔바른고딕" w:eastAsia="나눔바른고딕" w:hAnsi="나눔바른고딕" w:hint="eastAsia"/>
        </w:rPr>
        <w:t>기업 간의 경쟁이 심화되겠지만,</w:t>
      </w:r>
      <w:r w:rsidRPr="0060306F">
        <w:rPr>
          <w:rFonts w:ascii="나눔바른고딕" w:eastAsia="나눔바른고딕" w:hAnsi="나눔바른고딕"/>
        </w:rPr>
        <w:t xml:space="preserve"> </w:t>
      </w:r>
      <w:r w:rsidRPr="0060306F">
        <w:rPr>
          <w:rFonts w:ascii="나눔바른고딕" w:eastAsia="나눔바른고딕" w:hAnsi="나눔바른고딕" w:hint="eastAsia"/>
        </w:rPr>
        <w:t xml:space="preserve">이미 포화된 시장에서 고객에 대한 전략으로 포인트 요소를 도출하고 주 소비 계층의 라이프스타일에 초점을 둔 </w:t>
      </w:r>
      <w:r w:rsidR="00646740" w:rsidRPr="0060306F">
        <w:rPr>
          <w:rFonts w:ascii="나눔바른고딕" w:eastAsia="나눔바른고딕" w:hAnsi="나눔바른고딕" w:hint="eastAsia"/>
        </w:rPr>
        <w:t>시장분석을 통해 그에 따른 고객관계관리가 이루어진다면 새로운 시장을 형성할 수 있다.</w:t>
      </w:r>
    </w:p>
    <w:p w:rsidR="0067297B" w:rsidRPr="0060306F" w:rsidRDefault="006B6943" w:rsidP="00412AA8">
      <w:pPr>
        <w:ind w:firstLineChars="0"/>
        <w:rPr>
          <w:rFonts w:ascii="나눔바른고딕" w:eastAsia="나눔바른고딕" w:hAnsi="나눔바른고딕"/>
        </w:rPr>
      </w:pPr>
      <w:r w:rsidRPr="0060306F">
        <w:rPr>
          <w:rFonts w:ascii="나눔바른고딕" w:eastAsia="나눔바른고딕" w:hAnsi="나눔바른고딕" w:hint="eastAsia"/>
        </w:rPr>
        <w:br w:type="page"/>
      </w:r>
    </w:p>
    <w:p w:rsidR="006B6943" w:rsidRPr="003A195E" w:rsidRDefault="006B6943" w:rsidP="00E31BCA">
      <w:pPr>
        <w:pStyle w:val="20"/>
        <w:ind w:firstLine="214"/>
        <w:rPr>
          <w:rFonts w:ascii="나눔바른고딕" w:eastAsia="나눔바른고딕" w:hAnsi="나눔바른고딕"/>
          <w:lang w:bidi="ko-KR"/>
        </w:rPr>
      </w:pPr>
      <w:r w:rsidRPr="0060306F">
        <w:rPr>
          <w:rFonts w:ascii="나눔바른고딕" w:eastAsia="나눔바른고딕" w:hAnsi="나눔바른고딕" w:hint="eastAsia"/>
        </w:rPr>
        <w:lastRenderedPageBreak/>
        <w:t>참고 문헌</w:t>
      </w:r>
    </w:p>
    <w:p w:rsidR="00195F94" w:rsidRPr="0060306F" w:rsidRDefault="00A124E8" w:rsidP="007C5E96">
      <w:pPr>
        <w:ind w:firstLine="214"/>
        <w:rPr>
          <w:rFonts w:ascii="나눔바른고딕" w:eastAsia="나눔바른고딕" w:hAnsi="나눔바른고딕"/>
        </w:rPr>
      </w:pPr>
      <w:r w:rsidRPr="0060306F">
        <w:rPr>
          <w:rFonts w:ascii="나눔바른고딕" w:eastAsia="나눔바른고딕" w:hAnsi="나눔바른고딕" w:hint="eastAsia"/>
        </w:rPr>
        <w:t>「</w:t>
      </w:r>
      <w:r w:rsidR="004E15A2" w:rsidRPr="0060306F">
        <w:rPr>
          <w:rFonts w:ascii="나눔바른고딕" w:eastAsia="나눔바른고딕" w:hAnsi="나눔바른고딕" w:hint="eastAsia"/>
        </w:rPr>
        <w:t>The CEO</w:t>
      </w:r>
      <w:r w:rsidR="004E15A2" w:rsidRPr="0060306F">
        <w:rPr>
          <w:rFonts w:ascii="나눔바른고딕" w:eastAsia="나눔바른고딕" w:hAnsi="나눔바른고딕"/>
        </w:rPr>
        <w:t xml:space="preserve"> of Williams-Sonoma on Blending Instinct with Analysis</w:t>
      </w:r>
      <w:r w:rsidRPr="0060306F">
        <w:rPr>
          <w:rFonts w:ascii="나눔바른고딕" w:eastAsia="나눔바른고딕" w:hAnsi="나눔바른고딕" w:hint="eastAsia"/>
        </w:rPr>
        <w:t>」</w:t>
      </w:r>
      <w:r w:rsidR="00920DF1" w:rsidRPr="0060306F">
        <w:rPr>
          <w:rFonts w:ascii="나눔바른고딕" w:eastAsia="나눔바른고딕" w:hAnsi="나눔바른고딕" w:hint="eastAsia"/>
        </w:rPr>
        <w:t xml:space="preserve"> Har</w:t>
      </w:r>
      <w:r w:rsidR="00920DF1" w:rsidRPr="0060306F">
        <w:rPr>
          <w:rFonts w:ascii="나눔바른고딕" w:eastAsia="나눔바른고딕" w:hAnsi="나눔바른고딕"/>
        </w:rPr>
        <w:t>vard Business Review</w:t>
      </w:r>
    </w:p>
    <w:p w:rsidR="00B51B3D" w:rsidRPr="0060306F" w:rsidRDefault="00FD69F4" w:rsidP="00EC1C10">
      <w:pPr>
        <w:ind w:firstLine="214"/>
        <w:rPr>
          <w:rFonts w:ascii="나눔바른고딕" w:eastAsia="나눔바른고딕" w:hAnsi="나눔바른고딕"/>
        </w:rPr>
      </w:pPr>
      <w:r w:rsidRPr="0060306F">
        <w:rPr>
          <w:rFonts w:ascii="나눔바른고딕" w:eastAsia="나눔바른고딕" w:hAnsi="나눔바른고딕" w:hint="eastAsia"/>
        </w:rPr>
        <w:t>「</w:t>
      </w:r>
      <w:r w:rsidR="003C5F0C" w:rsidRPr="0060306F">
        <w:rPr>
          <w:rFonts w:ascii="나눔바른고딕" w:eastAsia="나눔바른고딕" w:hAnsi="나눔바른고딕"/>
        </w:rPr>
        <w:t>Careers</w:t>
      </w:r>
      <w:r w:rsidR="007C1243" w:rsidRPr="0060306F">
        <w:rPr>
          <w:rFonts w:ascii="나눔바른고딕" w:eastAsia="나눔바른고딕" w:hAnsi="나눔바른고딕" w:hint="eastAsia"/>
        </w:rPr>
        <w:t>」</w:t>
      </w:r>
      <w:r w:rsidR="004C63E1" w:rsidRPr="0060306F">
        <w:rPr>
          <w:rFonts w:ascii="나눔바른고딕" w:eastAsia="나눔바른고딕" w:hAnsi="나눔바른고딕" w:hint="eastAsia"/>
        </w:rPr>
        <w:t xml:space="preserve"> L</w:t>
      </w:r>
      <w:r w:rsidR="004C63E1" w:rsidRPr="0060306F">
        <w:rPr>
          <w:rFonts w:ascii="나눔바른고딕" w:eastAsia="나눔바른고딕" w:hAnsi="나눔바른고딕"/>
        </w:rPr>
        <w:t>inked in</w:t>
      </w:r>
    </w:p>
    <w:p w:rsidR="00EC1C10" w:rsidRPr="0060306F" w:rsidRDefault="00EC1C10" w:rsidP="003A2E60">
      <w:pPr>
        <w:ind w:firstLine="214"/>
        <w:rPr>
          <w:rFonts w:ascii="나눔바른고딕" w:eastAsia="나눔바른고딕" w:hAnsi="나눔바른고딕"/>
        </w:rPr>
      </w:pPr>
      <w:r w:rsidRPr="0060306F">
        <w:rPr>
          <w:rFonts w:ascii="나눔바른고딕" w:eastAsia="나눔바른고딕" w:hAnsi="나눔바른고딕" w:hint="eastAsia"/>
        </w:rPr>
        <w:t>「</w:t>
      </w:r>
      <w:r w:rsidRPr="0060306F">
        <w:rPr>
          <w:rFonts w:ascii="나눔바른고딕" w:eastAsia="나눔바른고딕" w:hAnsi="나눔바른고딕"/>
        </w:rPr>
        <w:t>Careers</w:t>
      </w:r>
      <w:r w:rsidRPr="0060306F">
        <w:rPr>
          <w:rFonts w:ascii="나눔바른고딕" w:eastAsia="나눔바른고딕" w:hAnsi="나눔바른고딕" w:hint="eastAsia"/>
        </w:rPr>
        <w:t>」</w:t>
      </w:r>
      <w:r w:rsidR="003A2E60" w:rsidRPr="0060306F">
        <w:rPr>
          <w:rFonts w:ascii="나눔바른고딕" w:eastAsia="나눔바른고딕" w:hAnsi="나눔바른고딕" w:hint="eastAsia"/>
        </w:rPr>
        <w:t xml:space="preserve"> WayUp</w:t>
      </w:r>
    </w:p>
    <w:p w:rsidR="000E2216" w:rsidRPr="0060306F" w:rsidRDefault="000E2216" w:rsidP="00CC26D1">
      <w:pPr>
        <w:ind w:firstLine="214"/>
        <w:rPr>
          <w:rFonts w:ascii="나눔바른고딕" w:eastAsia="나눔바른고딕" w:hAnsi="나눔바른고딕"/>
        </w:rPr>
      </w:pPr>
      <w:r w:rsidRPr="0060306F">
        <w:rPr>
          <w:rFonts w:ascii="나눔바른고딕" w:eastAsia="나눔바른고딕" w:hAnsi="나눔바른고딕" w:hint="eastAsia"/>
        </w:rPr>
        <w:t>「</w:t>
      </w:r>
      <w:r w:rsidRPr="0060306F">
        <w:rPr>
          <w:rFonts w:ascii="나눔바른고딕" w:eastAsia="나눔바른고딕" w:hAnsi="나눔바른고딕"/>
        </w:rPr>
        <w:t>Williams-Sonoma’s Marketing: 5 Strategies to Steal</w:t>
      </w:r>
      <w:r w:rsidRPr="0060306F">
        <w:rPr>
          <w:rFonts w:ascii="나눔바른고딕" w:eastAsia="나눔바른고딕" w:hAnsi="나눔바른고딕" w:hint="eastAsia"/>
        </w:rPr>
        <w:t>」</w:t>
      </w:r>
      <w:r w:rsidR="00CC26D1" w:rsidRPr="0060306F">
        <w:rPr>
          <w:rFonts w:ascii="나눔바른고딕" w:eastAsia="나눔바른고딕" w:hAnsi="나눔바른고딕" w:hint="eastAsia"/>
        </w:rPr>
        <w:t xml:space="preserve"> AN</w:t>
      </w:r>
      <w:r w:rsidR="00CC26D1" w:rsidRPr="0060306F">
        <w:rPr>
          <w:rFonts w:ascii="나눔바른고딕" w:eastAsia="나눔바른고딕" w:hAnsi="나눔바른고딕"/>
        </w:rPr>
        <w:t>NEX CLOUD</w:t>
      </w:r>
    </w:p>
    <w:p w:rsidR="003D58A3" w:rsidRPr="0060306F" w:rsidRDefault="003D58A3" w:rsidP="00DB7A66">
      <w:pPr>
        <w:ind w:firstLine="214"/>
        <w:rPr>
          <w:rFonts w:ascii="나눔바른고딕" w:eastAsia="나눔바른고딕" w:hAnsi="나눔바른고딕"/>
        </w:rPr>
      </w:pPr>
      <w:r w:rsidRPr="0060306F">
        <w:rPr>
          <w:rFonts w:ascii="나눔바른고딕" w:eastAsia="나눔바른고딕" w:hAnsi="나눔바른고딕" w:hint="eastAsia"/>
        </w:rPr>
        <w:t>「</w:t>
      </w:r>
      <w:r w:rsidRPr="0060306F">
        <w:rPr>
          <w:rFonts w:ascii="나눔바른고딕" w:eastAsia="나눔바른고딕" w:hAnsi="나눔바른고딕"/>
        </w:rPr>
        <w:t>Designing the Future of Retail at Williams Sonoma</w:t>
      </w:r>
      <w:r w:rsidRPr="0060306F">
        <w:rPr>
          <w:rFonts w:ascii="나눔바른고딕" w:eastAsia="나눔바른고딕" w:hAnsi="나눔바른고딕" w:hint="eastAsia"/>
        </w:rPr>
        <w:t>」</w:t>
      </w:r>
      <w:r w:rsidR="00DB7A66" w:rsidRPr="0060306F">
        <w:rPr>
          <w:rFonts w:ascii="나눔바른고딕" w:eastAsia="나눔바른고딕" w:hAnsi="나눔바른고딕" w:hint="eastAsia"/>
        </w:rPr>
        <w:t xml:space="preserve"> </w:t>
      </w:r>
      <w:r w:rsidR="00DB7A66" w:rsidRPr="0060306F">
        <w:rPr>
          <w:rFonts w:ascii="나눔바른고딕" w:eastAsia="나눔바른고딕" w:hAnsi="나눔바른고딕"/>
        </w:rPr>
        <w:t>AMERICAN BUILDERS QUARTERY</w:t>
      </w:r>
    </w:p>
    <w:p w:rsidR="007C424B" w:rsidRPr="0060306F" w:rsidRDefault="007C424B" w:rsidP="009B6633">
      <w:pPr>
        <w:ind w:firstLine="214"/>
        <w:rPr>
          <w:rFonts w:ascii="나눔바른고딕" w:eastAsia="나눔바른고딕" w:hAnsi="나눔바른고딕"/>
        </w:rPr>
      </w:pPr>
      <w:r w:rsidRPr="0060306F">
        <w:rPr>
          <w:rFonts w:ascii="나눔바른고딕" w:eastAsia="나눔바른고딕" w:hAnsi="나눔바른고딕" w:hint="eastAsia"/>
        </w:rPr>
        <w:t>「</w:t>
      </w:r>
      <w:r w:rsidR="00E62FBD" w:rsidRPr="0060306F">
        <w:rPr>
          <w:rFonts w:ascii="나눔바른고딕" w:eastAsia="나눔바른고딕" w:hAnsi="나눔바른고딕"/>
        </w:rPr>
        <w:t>Williams-Sonoma Shines As Undervalued Retail Gem</w:t>
      </w:r>
      <w:r w:rsidRPr="0060306F">
        <w:rPr>
          <w:rFonts w:ascii="나눔바른고딕" w:eastAsia="나눔바른고딕" w:hAnsi="나눔바른고딕" w:hint="eastAsia"/>
        </w:rPr>
        <w:t>」</w:t>
      </w:r>
      <w:r w:rsidR="009B6633" w:rsidRPr="0060306F">
        <w:rPr>
          <w:rFonts w:ascii="나눔바른고딕" w:eastAsia="나눔바른고딕" w:hAnsi="나눔바른고딕" w:hint="eastAsia"/>
        </w:rPr>
        <w:t xml:space="preserve"> </w:t>
      </w:r>
      <w:r w:rsidR="009B6633" w:rsidRPr="0060306F">
        <w:rPr>
          <w:rFonts w:ascii="나눔바른고딕" w:eastAsia="나눔바른고딕" w:hAnsi="나눔바른고딕"/>
        </w:rPr>
        <w:t>Forbes</w:t>
      </w:r>
    </w:p>
    <w:p w:rsidR="00775470" w:rsidRPr="0060306F" w:rsidRDefault="00775470" w:rsidP="00775470">
      <w:pPr>
        <w:ind w:firstLine="214"/>
        <w:rPr>
          <w:rFonts w:ascii="나눔바른고딕" w:eastAsia="나눔바른고딕" w:hAnsi="나눔바른고딕"/>
        </w:rPr>
      </w:pPr>
      <w:r w:rsidRPr="0060306F">
        <w:rPr>
          <w:rFonts w:ascii="나눔바른고딕" w:eastAsia="나눔바른고딕" w:hAnsi="나눔바른고딕" w:hint="eastAsia"/>
        </w:rPr>
        <w:t>「매스티지 브랜드」 위키백과</w:t>
      </w:r>
    </w:p>
    <w:p w:rsidR="009C5BDA" w:rsidRPr="0060306F" w:rsidRDefault="009C5BDA" w:rsidP="009C5BDA">
      <w:pPr>
        <w:ind w:firstLine="214"/>
        <w:rPr>
          <w:rFonts w:ascii="나눔바른고딕" w:eastAsia="나눔바른고딕" w:hAnsi="나눔바른고딕"/>
        </w:rPr>
      </w:pPr>
      <w:r w:rsidRPr="0060306F">
        <w:rPr>
          <w:rFonts w:ascii="나눔바른고딕" w:eastAsia="나눔바른고딕" w:hAnsi="나눔바른고딕" w:hint="eastAsia"/>
        </w:rPr>
        <w:t>「W</w:t>
      </w:r>
      <w:r w:rsidRPr="0060306F">
        <w:rPr>
          <w:rFonts w:ascii="나눔바른고딕" w:eastAsia="나눔바른고딕" w:hAnsi="나눔바른고딕"/>
        </w:rPr>
        <w:t>illiams Sonoma</w:t>
      </w:r>
      <w:r w:rsidRPr="0060306F">
        <w:rPr>
          <w:rFonts w:ascii="나눔바른고딕" w:eastAsia="나눔바른고딕" w:hAnsi="나눔바른고딕" w:hint="eastAsia"/>
        </w:rPr>
        <w:t xml:space="preserve">」 </w:t>
      </w:r>
      <w:hyperlink r:id="rId19" w:history="1">
        <w:r w:rsidR="00965D13" w:rsidRPr="0060306F">
          <w:rPr>
            <w:rFonts w:ascii="나눔바른고딕" w:eastAsia="나눔바른고딕" w:hAnsi="나눔바른고딕"/>
          </w:rPr>
          <w:t>https://www.williams-sonoma.com/</w:t>
        </w:r>
      </w:hyperlink>
    </w:p>
    <w:p w:rsidR="00D73186" w:rsidRPr="0060306F" w:rsidRDefault="00D73186" w:rsidP="00D73186">
      <w:pPr>
        <w:ind w:firstLine="214"/>
        <w:rPr>
          <w:rFonts w:ascii="나눔바른고딕" w:eastAsia="나눔바른고딕" w:hAnsi="나눔바른고딕"/>
        </w:rPr>
      </w:pPr>
      <w:r w:rsidRPr="0060306F">
        <w:rPr>
          <w:rFonts w:ascii="나눔바른고딕" w:eastAsia="나눔바른고딕" w:hAnsi="나눔바른고딕" w:hint="eastAsia"/>
        </w:rPr>
        <w:t>「</w:t>
      </w:r>
      <w:r>
        <w:rPr>
          <w:rFonts w:ascii="나눔바른고딕" w:eastAsia="나눔바른고딕" w:hAnsi="나눔바른고딕" w:hint="eastAsia"/>
        </w:rPr>
        <w:t>쉐어 와이즈</w:t>
      </w:r>
      <w:r w:rsidRPr="0060306F">
        <w:rPr>
          <w:rFonts w:ascii="나눔바른고딕" w:eastAsia="나눔바른고딕" w:hAnsi="나눔바른고딕" w:hint="eastAsia"/>
        </w:rPr>
        <w:t xml:space="preserve">」 </w:t>
      </w:r>
      <w:hyperlink r:id="rId20" w:history="1">
        <w:r w:rsidRPr="00C32237">
          <w:rPr>
            <w:rFonts w:ascii="나눔바른고딕" w:eastAsia="나눔바른고딕" w:hAnsi="나눔바른고딕"/>
          </w:rPr>
          <w:t>Williams-Sonoma Inc.</w:t>
        </w:r>
      </w:hyperlink>
    </w:p>
    <w:p w:rsidR="00B51B3D" w:rsidRPr="0060306F" w:rsidRDefault="00B51B3D" w:rsidP="00056056">
      <w:pPr>
        <w:ind w:firstLine="214"/>
        <w:rPr>
          <w:rFonts w:ascii="나눔바른고딕" w:eastAsia="나눔바른고딕" w:hAnsi="나눔바른고딕"/>
        </w:rPr>
      </w:pPr>
      <w:proofErr w:type="gramStart"/>
      <w:r w:rsidRPr="0060306F">
        <w:rPr>
          <w:rFonts w:ascii="나눔바른고딕" w:eastAsia="나눔바른고딕" w:hAnsi="나눔바른고딕" w:hint="eastAsia"/>
        </w:rPr>
        <w:t>「 매스티지</w:t>
      </w:r>
      <w:proofErr w:type="gramEnd"/>
      <w:r w:rsidRPr="0060306F">
        <w:rPr>
          <w:rFonts w:ascii="나눔바른고딕" w:eastAsia="나눔바른고딕" w:hAnsi="나눔바른고딕"/>
        </w:rPr>
        <w:t xml:space="preserve"> </w:t>
      </w:r>
      <w:r w:rsidRPr="0060306F">
        <w:rPr>
          <w:rFonts w:ascii="나눔바른고딕" w:eastAsia="나눔바른고딕" w:hAnsi="나눔바른고딕" w:hint="eastAsia"/>
        </w:rPr>
        <w:t>주방용품</w:t>
      </w:r>
      <w:r w:rsidRPr="0060306F">
        <w:rPr>
          <w:rFonts w:ascii="나눔바른고딕" w:eastAsia="나눔바른고딕" w:hAnsi="나눔바른고딕"/>
        </w:rPr>
        <w:t xml:space="preserve"> </w:t>
      </w:r>
      <w:r w:rsidRPr="0060306F">
        <w:rPr>
          <w:rFonts w:ascii="나눔바른고딕" w:eastAsia="나눔바른고딕" w:hAnsi="나눔바른고딕" w:hint="eastAsia"/>
        </w:rPr>
        <w:t>브랜드포지셔닝을</w:t>
      </w:r>
      <w:r w:rsidRPr="0060306F">
        <w:rPr>
          <w:rFonts w:ascii="나눔바른고딕" w:eastAsia="나눔바른고딕" w:hAnsi="나눔바른고딕"/>
        </w:rPr>
        <w:t xml:space="preserve"> </w:t>
      </w:r>
      <w:r w:rsidRPr="0060306F">
        <w:rPr>
          <w:rFonts w:ascii="나눔바른고딕" w:eastAsia="나눔바른고딕" w:hAnsi="나눔바른고딕" w:hint="eastAsia"/>
        </w:rPr>
        <w:t>위한</w:t>
      </w:r>
      <w:r w:rsidRPr="0060306F">
        <w:rPr>
          <w:rFonts w:ascii="나눔바른고딕" w:eastAsia="나눔바른고딕" w:hAnsi="나눔바른고딕"/>
        </w:rPr>
        <w:t xml:space="preserve"> </w:t>
      </w:r>
      <w:r w:rsidRPr="0060306F">
        <w:rPr>
          <w:rFonts w:ascii="나눔바른고딕" w:eastAsia="나눔바른고딕" w:hAnsi="나눔바른고딕" w:hint="eastAsia"/>
        </w:rPr>
        <w:t>디자인</w:t>
      </w:r>
      <w:r w:rsidRPr="0060306F">
        <w:rPr>
          <w:rFonts w:ascii="나눔바른고딕" w:eastAsia="나눔바른고딕" w:hAnsi="나눔바른고딕"/>
        </w:rPr>
        <w:t xml:space="preserve"> </w:t>
      </w:r>
      <w:r w:rsidRPr="0060306F">
        <w:rPr>
          <w:rFonts w:ascii="나눔바른고딕" w:eastAsia="나눔바른고딕" w:hAnsi="나눔바른고딕" w:hint="eastAsia"/>
        </w:rPr>
        <w:t>전략</w:t>
      </w:r>
      <w:r w:rsidRPr="0060306F">
        <w:rPr>
          <w:rFonts w:ascii="나눔바른고딕" w:eastAsia="나눔바른고딕" w:hAnsi="나눔바른고딕"/>
        </w:rPr>
        <w:t xml:space="preserve"> </w:t>
      </w:r>
      <w:r w:rsidRPr="0060306F">
        <w:rPr>
          <w:rFonts w:ascii="나눔바른고딕" w:eastAsia="나눔바른고딕" w:hAnsi="나눔바른고딕" w:hint="eastAsia"/>
        </w:rPr>
        <w:t>연구 」</w:t>
      </w:r>
      <w:r w:rsidRPr="0060306F">
        <w:rPr>
          <w:rFonts w:ascii="나눔바른고딕" w:eastAsia="나눔바른고딕" w:hAnsi="나눔바른고딕"/>
        </w:rPr>
        <w:t xml:space="preserve">, </w:t>
      </w:r>
      <w:r w:rsidR="00056056" w:rsidRPr="0060306F">
        <w:rPr>
          <w:rFonts w:ascii="나눔바른고딕" w:eastAsia="나눔바른고딕" w:hAnsi="나눔바른고딕" w:hint="eastAsia"/>
        </w:rPr>
        <w:t>김희정</w:t>
      </w:r>
    </w:p>
    <w:p w:rsidR="00B51B3D" w:rsidRPr="00056056" w:rsidRDefault="00B51B3D" w:rsidP="007C5E96">
      <w:pPr>
        <w:ind w:firstLine="214"/>
        <w:rPr>
          <w:rFonts w:ascii="나눔바른고딕" w:eastAsia="나눔바른고딕" w:hAnsi="나눔바른고딕"/>
        </w:rPr>
      </w:pPr>
    </w:p>
    <w:sectPr w:rsidR="00B51B3D" w:rsidRPr="00056056" w:rsidSect="001E648B">
      <w:footerReference w:type="default" r:id="rId21"/>
      <w:pgSz w:w="12242" w:h="15842" w:code="9"/>
      <w:pgMar w:top="1440" w:right="1797" w:bottom="1440" w:left="1797" w:header="720" w:footer="720"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48E" w:rsidRDefault="00E0248E">
      <w:pPr>
        <w:ind w:firstLine="240"/>
      </w:pPr>
      <w:r>
        <w:separator/>
      </w:r>
    </w:p>
  </w:endnote>
  <w:endnote w:type="continuationSeparator" w:id="0">
    <w:p w:rsidR="00E0248E" w:rsidRDefault="00E0248E">
      <w:pPr>
        <w:ind w:firstLin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subsetted="1" w:fontKey="{1425AFD2-7068-4A26-811C-51FE32C25368}"/>
  </w:font>
  <w:font w:name="나눔바른고딕">
    <w:panose1 w:val="020B0603020101020101"/>
    <w:charset w:val="81"/>
    <w:family w:val="modern"/>
    <w:pitch w:val="variable"/>
    <w:sig w:usb0="800002A7" w:usb1="09D77CFB" w:usb2="00000010" w:usb3="00000000" w:csb0="00080001" w:csb1="00000000"/>
    <w:embedRegular r:id="rId2" w:subsetted="1" w:fontKey="{F3C10F69-BC06-42E2-A100-E70A138E6C6A}"/>
    <w:embedBold r:id="rId3" w:subsetted="1" w:fontKey="{2171F5BA-E212-46FC-82D8-7A5434B82419}"/>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943" w:rsidRDefault="006B6943">
    <w:pPr>
      <w:ind w:firstLine="240"/>
      <w:jc w:val="center"/>
    </w:pPr>
    <w:r>
      <w:rPr>
        <w:rStyle w:val="a9"/>
      </w:rPr>
      <w:fldChar w:fldCharType="begin"/>
    </w:r>
    <w:r>
      <w:rPr>
        <w:rStyle w:val="a9"/>
      </w:rPr>
      <w:instrText xml:space="preserve"> PAGE </w:instrText>
    </w:r>
    <w:r>
      <w:rPr>
        <w:rStyle w:val="a9"/>
      </w:rPr>
      <w:fldChar w:fldCharType="separate"/>
    </w:r>
    <w:r w:rsidR="003A195E">
      <w:rPr>
        <w:rStyle w:val="a9"/>
        <w:noProof/>
      </w:rPr>
      <w:t>11</w:t>
    </w:r>
    <w:r>
      <w:rPr>
        <w:rStyle w:val="a9"/>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48E" w:rsidRDefault="00E0248E">
      <w:pPr>
        <w:ind w:firstLine="240"/>
      </w:pPr>
      <w:r>
        <w:separator/>
      </w:r>
    </w:p>
  </w:footnote>
  <w:footnote w:type="continuationSeparator" w:id="0">
    <w:p w:rsidR="00E0248E" w:rsidRDefault="00E0248E">
      <w:pPr>
        <w:ind w:firstLine="24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7545CAA"/>
    <w:lvl w:ilvl="0">
      <w:numFmt w:val="decimal"/>
      <w:pStyle w:val="a"/>
      <w:lvlText w:val="*"/>
      <w:lvlJc w:val="left"/>
      <w:pPr>
        <w:ind w:left="0" w:firstLine="0"/>
      </w:pPr>
    </w:lvl>
  </w:abstractNum>
  <w:abstractNum w:abstractNumId="1" w15:restartNumberingAfterBreak="0">
    <w:nsid w:val="00CC36EB"/>
    <w:multiLevelType w:val="multilevel"/>
    <w:tmpl w:val="41B8A480"/>
    <w:lvl w:ilvl="0">
      <w:start w:val="1"/>
      <w:numFmt w:val="upperLetter"/>
      <w:pStyle w:val="2"/>
      <w:lvlText w:val="%1."/>
      <w:lvlJc w:val="left"/>
      <w:pPr>
        <w:tabs>
          <w:tab w:val="num" w:pos="936"/>
        </w:tabs>
        <w:ind w:left="576" w:firstLine="0"/>
      </w:pPr>
    </w:lvl>
    <w:lvl w:ilvl="1">
      <w:start w:val="1"/>
      <w:numFmt w:val="upperLetter"/>
      <w:lvlText w:val="%2."/>
      <w:lvlJc w:val="left"/>
      <w:pPr>
        <w:tabs>
          <w:tab w:val="num" w:pos="1656"/>
        </w:tabs>
        <w:ind w:left="1296" w:firstLine="0"/>
      </w:pPr>
    </w:lvl>
    <w:lvl w:ilvl="2">
      <w:start w:val="1"/>
      <w:numFmt w:val="decimal"/>
      <w:lvlText w:val="%3."/>
      <w:lvlJc w:val="left"/>
      <w:pPr>
        <w:tabs>
          <w:tab w:val="num" w:pos="2376"/>
        </w:tabs>
        <w:ind w:left="2016" w:firstLine="0"/>
      </w:pPr>
    </w:lvl>
    <w:lvl w:ilvl="3">
      <w:start w:val="1"/>
      <w:numFmt w:val="lowerLetter"/>
      <w:lvlText w:val="%4)"/>
      <w:lvlJc w:val="left"/>
      <w:pPr>
        <w:tabs>
          <w:tab w:val="num" w:pos="3096"/>
        </w:tabs>
        <w:ind w:left="2736" w:firstLine="0"/>
      </w:pPr>
    </w:lvl>
    <w:lvl w:ilvl="4">
      <w:start w:val="1"/>
      <w:numFmt w:val="decimal"/>
      <w:lvlText w:val="(%5)"/>
      <w:lvlJc w:val="left"/>
      <w:pPr>
        <w:tabs>
          <w:tab w:val="num" w:pos="3816"/>
        </w:tabs>
        <w:ind w:left="3456" w:firstLine="0"/>
      </w:pPr>
    </w:lvl>
    <w:lvl w:ilvl="5">
      <w:start w:val="1"/>
      <w:numFmt w:val="lowerLetter"/>
      <w:lvlText w:val="(%6)"/>
      <w:lvlJc w:val="left"/>
      <w:pPr>
        <w:tabs>
          <w:tab w:val="num" w:pos="4536"/>
        </w:tabs>
        <w:ind w:left="4176" w:firstLine="0"/>
      </w:pPr>
    </w:lvl>
    <w:lvl w:ilvl="6">
      <w:start w:val="1"/>
      <w:numFmt w:val="lowerRoman"/>
      <w:lvlText w:val="(%7)"/>
      <w:lvlJc w:val="left"/>
      <w:pPr>
        <w:tabs>
          <w:tab w:val="num" w:pos="5256"/>
        </w:tabs>
        <w:ind w:left="4896" w:firstLine="0"/>
      </w:pPr>
    </w:lvl>
    <w:lvl w:ilvl="7">
      <w:start w:val="1"/>
      <w:numFmt w:val="lowerLetter"/>
      <w:lvlText w:val="(%8)"/>
      <w:lvlJc w:val="left"/>
      <w:pPr>
        <w:tabs>
          <w:tab w:val="num" w:pos="5976"/>
        </w:tabs>
        <w:ind w:left="5616" w:firstLine="0"/>
      </w:pPr>
    </w:lvl>
    <w:lvl w:ilvl="8">
      <w:start w:val="1"/>
      <w:numFmt w:val="lowerRoman"/>
      <w:lvlText w:val="(%9)"/>
      <w:lvlJc w:val="left"/>
      <w:pPr>
        <w:tabs>
          <w:tab w:val="num" w:pos="6696"/>
        </w:tabs>
        <w:ind w:left="6336" w:firstLine="0"/>
      </w:pPr>
    </w:lvl>
  </w:abstractNum>
  <w:abstractNum w:abstractNumId="2" w15:restartNumberingAfterBreak="0">
    <w:nsid w:val="325A687E"/>
    <w:multiLevelType w:val="hybridMultilevel"/>
    <w:tmpl w:val="9DEE3AD6"/>
    <w:lvl w:ilvl="0" w:tplc="338029E8">
      <w:start w:val="1"/>
      <w:numFmt w:val="decimal"/>
      <w:pStyle w:val="a0"/>
      <w:lvlText w:val="%1"/>
      <w:lvlJc w:val="left"/>
      <w:pPr>
        <w:tabs>
          <w:tab w:val="num" w:pos="720"/>
        </w:tabs>
        <w:ind w:left="720" w:hanging="360"/>
      </w:pPr>
      <w:rPr>
        <w:rFonts w:ascii="Arial" w:hAnsi="Arial" w:cs="Times New Roman" w:hint="default"/>
        <w:color w:val="008080"/>
        <w:sz w:val="48"/>
        <w:szCs w:val="48"/>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32E700D7"/>
    <w:multiLevelType w:val="hybridMultilevel"/>
    <w:tmpl w:val="72222680"/>
    <w:lvl w:ilvl="0" w:tplc="FF3438F4">
      <w:start w:val="1"/>
      <w:numFmt w:val="decimal"/>
      <w:lvlText w:val="(%1)"/>
      <w:lvlJc w:val="left"/>
      <w:pPr>
        <w:ind w:left="600" w:hanging="360"/>
      </w:pPr>
      <w:rPr>
        <w:rFonts w:hint="default"/>
      </w:rPr>
    </w:lvl>
    <w:lvl w:ilvl="1" w:tplc="04090019" w:tentative="1">
      <w:start w:val="1"/>
      <w:numFmt w:val="upperLetter"/>
      <w:lvlText w:val="%2."/>
      <w:lvlJc w:val="left"/>
      <w:pPr>
        <w:ind w:left="1040" w:hanging="400"/>
      </w:pPr>
    </w:lvl>
    <w:lvl w:ilvl="2" w:tplc="0409001B" w:tentative="1">
      <w:start w:val="1"/>
      <w:numFmt w:val="lowerRoman"/>
      <w:lvlText w:val="%3."/>
      <w:lvlJc w:val="right"/>
      <w:pPr>
        <w:ind w:left="1440" w:hanging="400"/>
      </w:pPr>
    </w:lvl>
    <w:lvl w:ilvl="3" w:tplc="0409000F" w:tentative="1">
      <w:start w:val="1"/>
      <w:numFmt w:val="decimal"/>
      <w:lvlText w:val="%4."/>
      <w:lvlJc w:val="left"/>
      <w:pPr>
        <w:ind w:left="1840" w:hanging="400"/>
      </w:pPr>
    </w:lvl>
    <w:lvl w:ilvl="4" w:tplc="04090019" w:tentative="1">
      <w:start w:val="1"/>
      <w:numFmt w:val="upperLetter"/>
      <w:lvlText w:val="%5."/>
      <w:lvlJc w:val="left"/>
      <w:pPr>
        <w:ind w:left="2240" w:hanging="400"/>
      </w:pPr>
    </w:lvl>
    <w:lvl w:ilvl="5" w:tplc="0409001B" w:tentative="1">
      <w:start w:val="1"/>
      <w:numFmt w:val="lowerRoman"/>
      <w:lvlText w:val="%6."/>
      <w:lvlJc w:val="right"/>
      <w:pPr>
        <w:ind w:left="2640" w:hanging="400"/>
      </w:pPr>
    </w:lvl>
    <w:lvl w:ilvl="6" w:tplc="0409000F" w:tentative="1">
      <w:start w:val="1"/>
      <w:numFmt w:val="decimal"/>
      <w:lvlText w:val="%7."/>
      <w:lvlJc w:val="left"/>
      <w:pPr>
        <w:ind w:left="3040" w:hanging="400"/>
      </w:pPr>
    </w:lvl>
    <w:lvl w:ilvl="7" w:tplc="04090019" w:tentative="1">
      <w:start w:val="1"/>
      <w:numFmt w:val="upperLetter"/>
      <w:lvlText w:val="%8."/>
      <w:lvlJc w:val="left"/>
      <w:pPr>
        <w:ind w:left="3440" w:hanging="400"/>
      </w:pPr>
    </w:lvl>
    <w:lvl w:ilvl="8" w:tplc="0409001B" w:tentative="1">
      <w:start w:val="1"/>
      <w:numFmt w:val="lowerRoman"/>
      <w:lvlText w:val="%9."/>
      <w:lvlJc w:val="right"/>
      <w:pPr>
        <w:ind w:left="3840" w:hanging="400"/>
      </w:pPr>
    </w:lvl>
  </w:abstractNum>
  <w:abstractNum w:abstractNumId="4" w15:restartNumberingAfterBreak="0">
    <w:nsid w:val="3DB040A8"/>
    <w:multiLevelType w:val="hybridMultilevel"/>
    <w:tmpl w:val="475040A0"/>
    <w:lvl w:ilvl="0" w:tplc="DA8E017C">
      <w:start w:val="6"/>
      <w:numFmt w:val="bullet"/>
      <w:lvlText w:val="-"/>
      <w:lvlJc w:val="left"/>
      <w:pPr>
        <w:ind w:left="574" w:hanging="360"/>
      </w:pPr>
      <w:rPr>
        <w:rFonts w:ascii="나눔바른고딕" w:eastAsia="나눔바른고딕" w:hAnsi="나눔바른고딕" w:cs="Times New Roman" w:hint="eastAsia"/>
      </w:rPr>
    </w:lvl>
    <w:lvl w:ilvl="1" w:tplc="04090003" w:tentative="1">
      <w:start w:val="1"/>
      <w:numFmt w:val="bullet"/>
      <w:lvlText w:val=""/>
      <w:lvlJc w:val="left"/>
      <w:pPr>
        <w:ind w:left="1014" w:hanging="400"/>
      </w:pPr>
      <w:rPr>
        <w:rFonts w:ascii="Wingdings" w:hAnsi="Wingdings" w:hint="default"/>
      </w:rPr>
    </w:lvl>
    <w:lvl w:ilvl="2" w:tplc="04090005" w:tentative="1">
      <w:start w:val="1"/>
      <w:numFmt w:val="bullet"/>
      <w:lvlText w:val=""/>
      <w:lvlJc w:val="left"/>
      <w:pPr>
        <w:ind w:left="1414" w:hanging="400"/>
      </w:pPr>
      <w:rPr>
        <w:rFonts w:ascii="Wingdings" w:hAnsi="Wingdings" w:hint="default"/>
      </w:rPr>
    </w:lvl>
    <w:lvl w:ilvl="3" w:tplc="04090001" w:tentative="1">
      <w:start w:val="1"/>
      <w:numFmt w:val="bullet"/>
      <w:lvlText w:val=""/>
      <w:lvlJc w:val="left"/>
      <w:pPr>
        <w:ind w:left="1814" w:hanging="400"/>
      </w:pPr>
      <w:rPr>
        <w:rFonts w:ascii="Wingdings" w:hAnsi="Wingdings" w:hint="default"/>
      </w:rPr>
    </w:lvl>
    <w:lvl w:ilvl="4" w:tplc="04090003" w:tentative="1">
      <w:start w:val="1"/>
      <w:numFmt w:val="bullet"/>
      <w:lvlText w:val=""/>
      <w:lvlJc w:val="left"/>
      <w:pPr>
        <w:ind w:left="2214" w:hanging="400"/>
      </w:pPr>
      <w:rPr>
        <w:rFonts w:ascii="Wingdings" w:hAnsi="Wingdings" w:hint="default"/>
      </w:rPr>
    </w:lvl>
    <w:lvl w:ilvl="5" w:tplc="04090005" w:tentative="1">
      <w:start w:val="1"/>
      <w:numFmt w:val="bullet"/>
      <w:lvlText w:val=""/>
      <w:lvlJc w:val="left"/>
      <w:pPr>
        <w:ind w:left="2614" w:hanging="400"/>
      </w:pPr>
      <w:rPr>
        <w:rFonts w:ascii="Wingdings" w:hAnsi="Wingdings" w:hint="default"/>
      </w:rPr>
    </w:lvl>
    <w:lvl w:ilvl="6" w:tplc="04090001" w:tentative="1">
      <w:start w:val="1"/>
      <w:numFmt w:val="bullet"/>
      <w:lvlText w:val=""/>
      <w:lvlJc w:val="left"/>
      <w:pPr>
        <w:ind w:left="3014" w:hanging="400"/>
      </w:pPr>
      <w:rPr>
        <w:rFonts w:ascii="Wingdings" w:hAnsi="Wingdings" w:hint="default"/>
      </w:rPr>
    </w:lvl>
    <w:lvl w:ilvl="7" w:tplc="04090003" w:tentative="1">
      <w:start w:val="1"/>
      <w:numFmt w:val="bullet"/>
      <w:lvlText w:val=""/>
      <w:lvlJc w:val="left"/>
      <w:pPr>
        <w:ind w:left="3414" w:hanging="400"/>
      </w:pPr>
      <w:rPr>
        <w:rFonts w:ascii="Wingdings" w:hAnsi="Wingdings" w:hint="default"/>
      </w:rPr>
    </w:lvl>
    <w:lvl w:ilvl="8" w:tplc="04090005" w:tentative="1">
      <w:start w:val="1"/>
      <w:numFmt w:val="bullet"/>
      <w:lvlText w:val=""/>
      <w:lvlJc w:val="left"/>
      <w:pPr>
        <w:ind w:left="3814" w:hanging="400"/>
      </w:pPr>
      <w:rPr>
        <w:rFonts w:ascii="Wingdings" w:hAnsi="Wingdings" w:hint="default"/>
      </w:rPr>
    </w:lvl>
  </w:abstractNum>
  <w:abstractNum w:abstractNumId="5" w15:restartNumberingAfterBreak="0">
    <w:nsid w:val="3F5C7EBC"/>
    <w:multiLevelType w:val="hybridMultilevel"/>
    <w:tmpl w:val="C2ACC21C"/>
    <w:lvl w:ilvl="0" w:tplc="CC823138">
      <w:start w:val="1"/>
      <w:numFmt w:val="decimal"/>
      <w:lvlText w:val="(%1)"/>
      <w:lvlJc w:val="left"/>
      <w:pPr>
        <w:ind w:left="596" w:hanging="360"/>
      </w:pPr>
      <w:rPr>
        <w:rFonts w:hint="default"/>
      </w:rPr>
    </w:lvl>
    <w:lvl w:ilvl="1" w:tplc="04090019" w:tentative="1">
      <w:start w:val="1"/>
      <w:numFmt w:val="upperLetter"/>
      <w:lvlText w:val="%2."/>
      <w:lvlJc w:val="left"/>
      <w:pPr>
        <w:ind w:left="1036" w:hanging="400"/>
      </w:pPr>
    </w:lvl>
    <w:lvl w:ilvl="2" w:tplc="0409001B" w:tentative="1">
      <w:start w:val="1"/>
      <w:numFmt w:val="lowerRoman"/>
      <w:lvlText w:val="%3."/>
      <w:lvlJc w:val="right"/>
      <w:pPr>
        <w:ind w:left="1436" w:hanging="400"/>
      </w:pPr>
    </w:lvl>
    <w:lvl w:ilvl="3" w:tplc="0409000F" w:tentative="1">
      <w:start w:val="1"/>
      <w:numFmt w:val="decimal"/>
      <w:lvlText w:val="%4."/>
      <w:lvlJc w:val="left"/>
      <w:pPr>
        <w:ind w:left="1836" w:hanging="400"/>
      </w:pPr>
    </w:lvl>
    <w:lvl w:ilvl="4" w:tplc="04090019" w:tentative="1">
      <w:start w:val="1"/>
      <w:numFmt w:val="upperLetter"/>
      <w:lvlText w:val="%5."/>
      <w:lvlJc w:val="left"/>
      <w:pPr>
        <w:ind w:left="2236" w:hanging="400"/>
      </w:pPr>
    </w:lvl>
    <w:lvl w:ilvl="5" w:tplc="0409001B" w:tentative="1">
      <w:start w:val="1"/>
      <w:numFmt w:val="lowerRoman"/>
      <w:lvlText w:val="%6."/>
      <w:lvlJc w:val="right"/>
      <w:pPr>
        <w:ind w:left="2636" w:hanging="400"/>
      </w:pPr>
    </w:lvl>
    <w:lvl w:ilvl="6" w:tplc="0409000F" w:tentative="1">
      <w:start w:val="1"/>
      <w:numFmt w:val="decimal"/>
      <w:lvlText w:val="%7."/>
      <w:lvlJc w:val="left"/>
      <w:pPr>
        <w:ind w:left="3036" w:hanging="400"/>
      </w:pPr>
    </w:lvl>
    <w:lvl w:ilvl="7" w:tplc="04090019" w:tentative="1">
      <w:start w:val="1"/>
      <w:numFmt w:val="upperLetter"/>
      <w:lvlText w:val="%8."/>
      <w:lvlJc w:val="left"/>
      <w:pPr>
        <w:ind w:left="3436" w:hanging="400"/>
      </w:pPr>
    </w:lvl>
    <w:lvl w:ilvl="8" w:tplc="0409001B" w:tentative="1">
      <w:start w:val="1"/>
      <w:numFmt w:val="lowerRoman"/>
      <w:lvlText w:val="%9."/>
      <w:lvlJc w:val="right"/>
      <w:pPr>
        <w:ind w:left="3836" w:hanging="400"/>
      </w:pPr>
    </w:lvl>
  </w:abstractNum>
  <w:abstractNum w:abstractNumId="6" w15:restartNumberingAfterBreak="0">
    <w:nsid w:val="55D17105"/>
    <w:multiLevelType w:val="multilevel"/>
    <w:tmpl w:val="6CA472C6"/>
    <w:lvl w:ilvl="0">
      <w:start w:val="1"/>
      <w:numFmt w:val="decimal"/>
      <w:pStyle w:val="3"/>
      <w:lvlText w:val="%1."/>
      <w:lvlJc w:val="left"/>
      <w:pPr>
        <w:tabs>
          <w:tab w:val="num" w:pos="2088"/>
        </w:tabs>
        <w:ind w:left="1728" w:firstLine="0"/>
      </w:pPr>
    </w:lvl>
    <w:lvl w:ilvl="1">
      <w:start w:val="1"/>
      <w:numFmt w:val="upperLetter"/>
      <w:lvlText w:val="%2."/>
      <w:lvlJc w:val="left"/>
      <w:pPr>
        <w:tabs>
          <w:tab w:val="num" w:pos="2808"/>
        </w:tabs>
        <w:ind w:left="2448" w:firstLine="0"/>
      </w:pPr>
    </w:lvl>
    <w:lvl w:ilvl="2">
      <w:start w:val="1"/>
      <w:numFmt w:val="decimal"/>
      <w:lvlText w:val="%3."/>
      <w:lvlJc w:val="left"/>
      <w:pPr>
        <w:tabs>
          <w:tab w:val="num" w:pos="3528"/>
        </w:tabs>
        <w:ind w:left="3168" w:firstLine="0"/>
      </w:pPr>
    </w:lvl>
    <w:lvl w:ilvl="3">
      <w:start w:val="1"/>
      <w:numFmt w:val="lowerLetter"/>
      <w:lvlText w:val="%4)"/>
      <w:lvlJc w:val="left"/>
      <w:pPr>
        <w:tabs>
          <w:tab w:val="num" w:pos="4248"/>
        </w:tabs>
        <w:ind w:left="3888" w:firstLine="0"/>
      </w:pPr>
    </w:lvl>
    <w:lvl w:ilvl="4">
      <w:start w:val="1"/>
      <w:numFmt w:val="decimal"/>
      <w:lvlText w:val="(%5)"/>
      <w:lvlJc w:val="left"/>
      <w:pPr>
        <w:tabs>
          <w:tab w:val="num" w:pos="4968"/>
        </w:tabs>
        <w:ind w:left="4608" w:firstLine="0"/>
      </w:pPr>
    </w:lvl>
    <w:lvl w:ilvl="5">
      <w:start w:val="1"/>
      <w:numFmt w:val="lowerLetter"/>
      <w:lvlText w:val="(%6)"/>
      <w:lvlJc w:val="left"/>
      <w:pPr>
        <w:tabs>
          <w:tab w:val="num" w:pos="5688"/>
        </w:tabs>
        <w:ind w:left="5328" w:firstLine="0"/>
      </w:pPr>
    </w:lvl>
    <w:lvl w:ilvl="6">
      <w:start w:val="1"/>
      <w:numFmt w:val="lowerRoman"/>
      <w:lvlText w:val="(%7)"/>
      <w:lvlJc w:val="left"/>
      <w:pPr>
        <w:tabs>
          <w:tab w:val="num" w:pos="6408"/>
        </w:tabs>
        <w:ind w:left="6048" w:firstLine="0"/>
      </w:pPr>
    </w:lvl>
    <w:lvl w:ilvl="7">
      <w:start w:val="1"/>
      <w:numFmt w:val="lowerLetter"/>
      <w:lvlText w:val="(%8)"/>
      <w:lvlJc w:val="left"/>
      <w:pPr>
        <w:tabs>
          <w:tab w:val="num" w:pos="7128"/>
        </w:tabs>
        <w:ind w:left="6768" w:firstLine="0"/>
      </w:pPr>
    </w:lvl>
    <w:lvl w:ilvl="8">
      <w:start w:val="1"/>
      <w:numFmt w:val="lowerRoman"/>
      <w:lvlText w:val="(%9)"/>
      <w:lvlJc w:val="left"/>
      <w:pPr>
        <w:tabs>
          <w:tab w:val="num" w:pos="7848"/>
        </w:tabs>
        <w:ind w:left="7488" w:firstLine="0"/>
      </w:pPr>
    </w:lvl>
  </w:abstractNum>
  <w:abstractNum w:abstractNumId="7" w15:restartNumberingAfterBreak="0">
    <w:nsid w:val="7BB06994"/>
    <w:multiLevelType w:val="multilevel"/>
    <w:tmpl w:val="E7C64E9A"/>
    <w:lvl w:ilvl="0">
      <w:start w:val="1"/>
      <w:numFmt w:val="upperRoman"/>
      <w:pStyle w:val="1"/>
      <w:lvlText w:val="%1."/>
      <w:lvlJc w:val="left"/>
      <w:pPr>
        <w:tabs>
          <w:tab w:val="num" w:pos="36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lvl w:ilvl="0">
        <w:numFmt w:val="bullet"/>
        <w:pStyle w:val="a"/>
        <w:lvlText w:val=""/>
        <w:legacy w:legacy="1" w:legacySpace="0" w:legacyIndent="360"/>
        <w:lvlJc w:val="left"/>
        <w:pPr>
          <w:ind w:left="1253" w:hanging="360"/>
        </w:pPr>
        <w:rPr>
          <w:rFonts w:ascii="Wingdings" w:hAnsi="Wingdings" w:hint="default"/>
        </w:rPr>
      </w:lvl>
    </w:lvlOverride>
  </w:num>
  <w:num w:numId="9">
    <w:abstractNumId w:val="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embedSystemFonts/>
  <w:saveSubsetFont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E7A"/>
    <w:rsid w:val="00004767"/>
    <w:rsid w:val="00005CD9"/>
    <w:rsid w:val="0001115E"/>
    <w:rsid w:val="00012BB3"/>
    <w:rsid w:val="0002075D"/>
    <w:rsid w:val="0002359E"/>
    <w:rsid w:val="000250DE"/>
    <w:rsid w:val="000303B5"/>
    <w:rsid w:val="00032775"/>
    <w:rsid w:val="0003477D"/>
    <w:rsid w:val="00036101"/>
    <w:rsid w:val="000436A6"/>
    <w:rsid w:val="00047D50"/>
    <w:rsid w:val="00054B74"/>
    <w:rsid w:val="00056056"/>
    <w:rsid w:val="000955E5"/>
    <w:rsid w:val="00096264"/>
    <w:rsid w:val="00096CBB"/>
    <w:rsid w:val="000B6800"/>
    <w:rsid w:val="000C6CE8"/>
    <w:rsid w:val="000D2989"/>
    <w:rsid w:val="000E1D29"/>
    <w:rsid w:val="000E2216"/>
    <w:rsid w:val="000E2763"/>
    <w:rsid w:val="00100D76"/>
    <w:rsid w:val="001042EE"/>
    <w:rsid w:val="001046EF"/>
    <w:rsid w:val="00105A5E"/>
    <w:rsid w:val="0010603F"/>
    <w:rsid w:val="0011578A"/>
    <w:rsid w:val="001170E9"/>
    <w:rsid w:val="0012617C"/>
    <w:rsid w:val="00135E6D"/>
    <w:rsid w:val="00137665"/>
    <w:rsid w:val="00137DC2"/>
    <w:rsid w:val="001531EB"/>
    <w:rsid w:val="00162E1C"/>
    <w:rsid w:val="00171849"/>
    <w:rsid w:val="00174F14"/>
    <w:rsid w:val="001766E8"/>
    <w:rsid w:val="00190C2F"/>
    <w:rsid w:val="00195B86"/>
    <w:rsid w:val="00195F94"/>
    <w:rsid w:val="001972AC"/>
    <w:rsid w:val="001978FF"/>
    <w:rsid w:val="001A3BDA"/>
    <w:rsid w:val="001A5D33"/>
    <w:rsid w:val="001A684B"/>
    <w:rsid w:val="001B0955"/>
    <w:rsid w:val="001B6001"/>
    <w:rsid w:val="001C4B94"/>
    <w:rsid w:val="001D5096"/>
    <w:rsid w:val="001D53E8"/>
    <w:rsid w:val="001E35CC"/>
    <w:rsid w:val="001E648B"/>
    <w:rsid w:val="001F2A0A"/>
    <w:rsid w:val="00200205"/>
    <w:rsid w:val="002101BD"/>
    <w:rsid w:val="00210E3F"/>
    <w:rsid w:val="00211EC5"/>
    <w:rsid w:val="00213A44"/>
    <w:rsid w:val="002209E4"/>
    <w:rsid w:val="00230952"/>
    <w:rsid w:val="002344D3"/>
    <w:rsid w:val="00234E18"/>
    <w:rsid w:val="002351C1"/>
    <w:rsid w:val="00235E35"/>
    <w:rsid w:val="002454A6"/>
    <w:rsid w:val="00252DE1"/>
    <w:rsid w:val="00260048"/>
    <w:rsid w:val="00265BD7"/>
    <w:rsid w:val="002665D5"/>
    <w:rsid w:val="002724B1"/>
    <w:rsid w:val="002776C0"/>
    <w:rsid w:val="0028055C"/>
    <w:rsid w:val="00284C9E"/>
    <w:rsid w:val="002939C2"/>
    <w:rsid w:val="002A1ACC"/>
    <w:rsid w:val="002A725A"/>
    <w:rsid w:val="002B0588"/>
    <w:rsid w:val="002B1220"/>
    <w:rsid w:val="002B51F7"/>
    <w:rsid w:val="002B64F7"/>
    <w:rsid w:val="002C1AEE"/>
    <w:rsid w:val="002C51D1"/>
    <w:rsid w:val="002C6187"/>
    <w:rsid w:val="002D15D2"/>
    <w:rsid w:val="002D262D"/>
    <w:rsid w:val="002D5B98"/>
    <w:rsid w:val="002E5C6C"/>
    <w:rsid w:val="002E62E1"/>
    <w:rsid w:val="002F09AD"/>
    <w:rsid w:val="002F1399"/>
    <w:rsid w:val="002F5180"/>
    <w:rsid w:val="00301686"/>
    <w:rsid w:val="003037A3"/>
    <w:rsid w:val="00304CB3"/>
    <w:rsid w:val="003051F2"/>
    <w:rsid w:val="00315548"/>
    <w:rsid w:val="003370B6"/>
    <w:rsid w:val="00341E82"/>
    <w:rsid w:val="00351BB0"/>
    <w:rsid w:val="00354ABF"/>
    <w:rsid w:val="00355AF3"/>
    <w:rsid w:val="00356A80"/>
    <w:rsid w:val="00360252"/>
    <w:rsid w:val="0036409C"/>
    <w:rsid w:val="00380676"/>
    <w:rsid w:val="003833D2"/>
    <w:rsid w:val="003A17A6"/>
    <w:rsid w:val="003A195E"/>
    <w:rsid w:val="003A2E60"/>
    <w:rsid w:val="003A75BF"/>
    <w:rsid w:val="003A7B95"/>
    <w:rsid w:val="003B01E3"/>
    <w:rsid w:val="003B5ADB"/>
    <w:rsid w:val="003C06B5"/>
    <w:rsid w:val="003C16FE"/>
    <w:rsid w:val="003C3AE5"/>
    <w:rsid w:val="003C3CA7"/>
    <w:rsid w:val="003C577A"/>
    <w:rsid w:val="003C5F0C"/>
    <w:rsid w:val="003D58A3"/>
    <w:rsid w:val="003E0559"/>
    <w:rsid w:val="003E1F7A"/>
    <w:rsid w:val="003F3B1B"/>
    <w:rsid w:val="00412AA8"/>
    <w:rsid w:val="00420124"/>
    <w:rsid w:val="00423F2B"/>
    <w:rsid w:val="004278F7"/>
    <w:rsid w:val="0045128D"/>
    <w:rsid w:val="00463792"/>
    <w:rsid w:val="00466A46"/>
    <w:rsid w:val="00490BE7"/>
    <w:rsid w:val="004A43CC"/>
    <w:rsid w:val="004B52D4"/>
    <w:rsid w:val="004B6507"/>
    <w:rsid w:val="004B7C4C"/>
    <w:rsid w:val="004C63E1"/>
    <w:rsid w:val="004D0645"/>
    <w:rsid w:val="004D0CD1"/>
    <w:rsid w:val="004E15A2"/>
    <w:rsid w:val="004E6885"/>
    <w:rsid w:val="004E74AD"/>
    <w:rsid w:val="004F0934"/>
    <w:rsid w:val="00500983"/>
    <w:rsid w:val="0050176E"/>
    <w:rsid w:val="00507943"/>
    <w:rsid w:val="00510510"/>
    <w:rsid w:val="00510EA3"/>
    <w:rsid w:val="00520BC7"/>
    <w:rsid w:val="00522E5E"/>
    <w:rsid w:val="00526FFF"/>
    <w:rsid w:val="0052760E"/>
    <w:rsid w:val="00534E88"/>
    <w:rsid w:val="005458E6"/>
    <w:rsid w:val="00545DB9"/>
    <w:rsid w:val="00546918"/>
    <w:rsid w:val="00552F02"/>
    <w:rsid w:val="00553AB2"/>
    <w:rsid w:val="00556460"/>
    <w:rsid w:val="0055764C"/>
    <w:rsid w:val="00561403"/>
    <w:rsid w:val="00562CC8"/>
    <w:rsid w:val="00570055"/>
    <w:rsid w:val="005705D8"/>
    <w:rsid w:val="00577D69"/>
    <w:rsid w:val="00582D76"/>
    <w:rsid w:val="00592777"/>
    <w:rsid w:val="00592C5F"/>
    <w:rsid w:val="005A6423"/>
    <w:rsid w:val="005B0B33"/>
    <w:rsid w:val="005B3300"/>
    <w:rsid w:val="005C2675"/>
    <w:rsid w:val="005C36D8"/>
    <w:rsid w:val="005C68B7"/>
    <w:rsid w:val="005D14AC"/>
    <w:rsid w:val="005F01C4"/>
    <w:rsid w:val="005F1DC0"/>
    <w:rsid w:val="006000F0"/>
    <w:rsid w:val="00600C29"/>
    <w:rsid w:val="0060306F"/>
    <w:rsid w:val="00604DBC"/>
    <w:rsid w:val="006071AD"/>
    <w:rsid w:val="00623347"/>
    <w:rsid w:val="00625A66"/>
    <w:rsid w:val="006340FF"/>
    <w:rsid w:val="00646740"/>
    <w:rsid w:val="00650027"/>
    <w:rsid w:val="00652A39"/>
    <w:rsid w:val="00653150"/>
    <w:rsid w:val="00657D3F"/>
    <w:rsid w:val="00665FFB"/>
    <w:rsid w:val="0066771C"/>
    <w:rsid w:val="0067297B"/>
    <w:rsid w:val="006745EF"/>
    <w:rsid w:val="0067487F"/>
    <w:rsid w:val="00674D59"/>
    <w:rsid w:val="00677A03"/>
    <w:rsid w:val="006971C5"/>
    <w:rsid w:val="006A00B4"/>
    <w:rsid w:val="006A1C51"/>
    <w:rsid w:val="006B2E03"/>
    <w:rsid w:val="006B3386"/>
    <w:rsid w:val="006B3D4E"/>
    <w:rsid w:val="006B6943"/>
    <w:rsid w:val="006C6B31"/>
    <w:rsid w:val="006D289B"/>
    <w:rsid w:val="006D7CA0"/>
    <w:rsid w:val="006E02B5"/>
    <w:rsid w:val="006E18C2"/>
    <w:rsid w:val="006E1984"/>
    <w:rsid w:val="0070066C"/>
    <w:rsid w:val="007054F0"/>
    <w:rsid w:val="007075F6"/>
    <w:rsid w:val="0071621B"/>
    <w:rsid w:val="007171A6"/>
    <w:rsid w:val="007171DE"/>
    <w:rsid w:val="00721EE9"/>
    <w:rsid w:val="0072384B"/>
    <w:rsid w:val="0072608D"/>
    <w:rsid w:val="00732D23"/>
    <w:rsid w:val="00733E72"/>
    <w:rsid w:val="00737E26"/>
    <w:rsid w:val="00737E7A"/>
    <w:rsid w:val="00741057"/>
    <w:rsid w:val="00743694"/>
    <w:rsid w:val="0075526B"/>
    <w:rsid w:val="00764B50"/>
    <w:rsid w:val="0076677B"/>
    <w:rsid w:val="00770E63"/>
    <w:rsid w:val="00771DBF"/>
    <w:rsid w:val="0077366A"/>
    <w:rsid w:val="00775470"/>
    <w:rsid w:val="007945D2"/>
    <w:rsid w:val="00796E69"/>
    <w:rsid w:val="007A326E"/>
    <w:rsid w:val="007A4E0A"/>
    <w:rsid w:val="007B041D"/>
    <w:rsid w:val="007C0122"/>
    <w:rsid w:val="007C1243"/>
    <w:rsid w:val="007C424B"/>
    <w:rsid w:val="007C5E96"/>
    <w:rsid w:val="007C6F10"/>
    <w:rsid w:val="007C7A40"/>
    <w:rsid w:val="007D24BD"/>
    <w:rsid w:val="007D3BD3"/>
    <w:rsid w:val="007E1125"/>
    <w:rsid w:val="007F2C61"/>
    <w:rsid w:val="007F4FE4"/>
    <w:rsid w:val="007F6CC1"/>
    <w:rsid w:val="007F706E"/>
    <w:rsid w:val="00803CB5"/>
    <w:rsid w:val="008061AB"/>
    <w:rsid w:val="00806971"/>
    <w:rsid w:val="0081096E"/>
    <w:rsid w:val="0081331A"/>
    <w:rsid w:val="00814C2E"/>
    <w:rsid w:val="00830E69"/>
    <w:rsid w:val="00831C98"/>
    <w:rsid w:val="008345A0"/>
    <w:rsid w:val="00841251"/>
    <w:rsid w:val="00846C3A"/>
    <w:rsid w:val="00852B55"/>
    <w:rsid w:val="00857E02"/>
    <w:rsid w:val="00860996"/>
    <w:rsid w:val="00871322"/>
    <w:rsid w:val="0087321E"/>
    <w:rsid w:val="00875B53"/>
    <w:rsid w:val="00890FB1"/>
    <w:rsid w:val="00896BF3"/>
    <w:rsid w:val="008B6EEF"/>
    <w:rsid w:val="008C0463"/>
    <w:rsid w:val="008D2E5A"/>
    <w:rsid w:val="008F4DA5"/>
    <w:rsid w:val="00913C11"/>
    <w:rsid w:val="00917833"/>
    <w:rsid w:val="00920DF1"/>
    <w:rsid w:val="00930B2C"/>
    <w:rsid w:val="009334F8"/>
    <w:rsid w:val="00936406"/>
    <w:rsid w:val="009364C0"/>
    <w:rsid w:val="00945D60"/>
    <w:rsid w:val="00957F4A"/>
    <w:rsid w:val="0096080C"/>
    <w:rsid w:val="009648E0"/>
    <w:rsid w:val="009659B5"/>
    <w:rsid w:val="00965D13"/>
    <w:rsid w:val="0096784E"/>
    <w:rsid w:val="0097072D"/>
    <w:rsid w:val="00975D50"/>
    <w:rsid w:val="00981D40"/>
    <w:rsid w:val="009865E1"/>
    <w:rsid w:val="009A2E90"/>
    <w:rsid w:val="009B03DD"/>
    <w:rsid w:val="009B6633"/>
    <w:rsid w:val="009C1677"/>
    <w:rsid w:val="009C1FA8"/>
    <w:rsid w:val="009C57DB"/>
    <w:rsid w:val="009C5BDA"/>
    <w:rsid w:val="009C6668"/>
    <w:rsid w:val="009D6F63"/>
    <w:rsid w:val="009F24C1"/>
    <w:rsid w:val="00A01A4D"/>
    <w:rsid w:val="00A02992"/>
    <w:rsid w:val="00A124E8"/>
    <w:rsid w:val="00A200C0"/>
    <w:rsid w:val="00A2118D"/>
    <w:rsid w:val="00A22A8A"/>
    <w:rsid w:val="00A32145"/>
    <w:rsid w:val="00A34180"/>
    <w:rsid w:val="00A37A69"/>
    <w:rsid w:val="00A40522"/>
    <w:rsid w:val="00A55434"/>
    <w:rsid w:val="00A62437"/>
    <w:rsid w:val="00A73DBE"/>
    <w:rsid w:val="00A75193"/>
    <w:rsid w:val="00A876D4"/>
    <w:rsid w:val="00A9595F"/>
    <w:rsid w:val="00A95A0F"/>
    <w:rsid w:val="00AA4FA2"/>
    <w:rsid w:val="00AA5305"/>
    <w:rsid w:val="00AC1791"/>
    <w:rsid w:val="00AC7DFC"/>
    <w:rsid w:val="00AF5565"/>
    <w:rsid w:val="00B01E4C"/>
    <w:rsid w:val="00B033EC"/>
    <w:rsid w:val="00B055AA"/>
    <w:rsid w:val="00B07CD4"/>
    <w:rsid w:val="00B10994"/>
    <w:rsid w:val="00B11E75"/>
    <w:rsid w:val="00B151F3"/>
    <w:rsid w:val="00B1799F"/>
    <w:rsid w:val="00B20201"/>
    <w:rsid w:val="00B252B3"/>
    <w:rsid w:val="00B259B6"/>
    <w:rsid w:val="00B310B0"/>
    <w:rsid w:val="00B4247E"/>
    <w:rsid w:val="00B46CBF"/>
    <w:rsid w:val="00B47809"/>
    <w:rsid w:val="00B51B3D"/>
    <w:rsid w:val="00B54D5B"/>
    <w:rsid w:val="00B6537D"/>
    <w:rsid w:val="00B702A9"/>
    <w:rsid w:val="00B726AF"/>
    <w:rsid w:val="00B847A1"/>
    <w:rsid w:val="00B86D3C"/>
    <w:rsid w:val="00B90EFD"/>
    <w:rsid w:val="00B92E1C"/>
    <w:rsid w:val="00B937E8"/>
    <w:rsid w:val="00BA2226"/>
    <w:rsid w:val="00BA50CD"/>
    <w:rsid w:val="00BB6BBE"/>
    <w:rsid w:val="00BD5BC1"/>
    <w:rsid w:val="00BD61E0"/>
    <w:rsid w:val="00BE18C3"/>
    <w:rsid w:val="00BE3314"/>
    <w:rsid w:val="00BE6AF6"/>
    <w:rsid w:val="00BF181B"/>
    <w:rsid w:val="00BF1ED5"/>
    <w:rsid w:val="00C10876"/>
    <w:rsid w:val="00C14A5B"/>
    <w:rsid w:val="00C17B30"/>
    <w:rsid w:val="00C305AE"/>
    <w:rsid w:val="00C32237"/>
    <w:rsid w:val="00C332C2"/>
    <w:rsid w:val="00C34642"/>
    <w:rsid w:val="00C42B0A"/>
    <w:rsid w:val="00C43C7C"/>
    <w:rsid w:val="00C44123"/>
    <w:rsid w:val="00C45131"/>
    <w:rsid w:val="00C5019E"/>
    <w:rsid w:val="00C501A8"/>
    <w:rsid w:val="00C50810"/>
    <w:rsid w:val="00C52462"/>
    <w:rsid w:val="00C632C4"/>
    <w:rsid w:val="00C74507"/>
    <w:rsid w:val="00C752C9"/>
    <w:rsid w:val="00C82202"/>
    <w:rsid w:val="00C84A7E"/>
    <w:rsid w:val="00CB4FF3"/>
    <w:rsid w:val="00CB7EFF"/>
    <w:rsid w:val="00CC0BD9"/>
    <w:rsid w:val="00CC26D1"/>
    <w:rsid w:val="00CC2C8C"/>
    <w:rsid w:val="00CC6E54"/>
    <w:rsid w:val="00CD09C1"/>
    <w:rsid w:val="00CE5790"/>
    <w:rsid w:val="00CE7B43"/>
    <w:rsid w:val="00CF379D"/>
    <w:rsid w:val="00CF5029"/>
    <w:rsid w:val="00D059C9"/>
    <w:rsid w:val="00D07039"/>
    <w:rsid w:val="00D43D66"/>
    <w:rsid w:val="00D447BD"/>
    <w:rsid w:val="00D63E48"/>
    <w:rsid w:val="00D6470D"/>
    <w:rsid w:val="00D71A9D"/>
    <w:rsid w:val="00D73186"/>
    <w:rsid w:val="00D74F1B"/>
    <w:rsid w:val="00D76C76"/>
    <w:rsid w:val="00D87F9E"/>
    <w:rsid w:val="00D92D7C"/>
    <w:rsid w:val="00D9484B"/>
    <w:rsid w:val="00D951F3"/>
    <w:rsid w:val="00D95E4B"/>
    <w:rsid w:val="00DA02DB"/>
    <w:rsid w:val="00DA2457"/>
    <w:rsid w:val="00DA476E"/>
    <w:rsid w:val="00DB7A66"/>
    <w:rsid w:val="00DC0DE5"/>
    <w:rsid w:val="00DC3828"/>
    <w:rsid w:val="00DD0480"/>
    <w:rsid w:val="00DD75B3"/>
    <w:rsid w:val="00DE0028"/>
    <w:rsid w:val="00DE06F4"/>
    <w:rsid w:val="00DE639C"/>
    <w:rsid w:val="00DF133B"/>
    <w:rsid w:val="00DF5C7F"/>
    <w:rsid w:val="00E0248E"/>
    <w:rsid w:val="00E10398"/>
    <w:rsid w:val="00E127EC"/>
    <w:rsid w:val="00E2402D"/>
    <w:rsid w:val="00E26D4A"/>
    <w:rsid w:val="00E31BCA"/>
    <w:rsid w:val="00E42902"/>
    <w:rsid w:val="00E42B78"/>
    <w:rsid w:val="00E4424A"/>
    <w:rsid w:val="00E474D4"/>
    <w:rsid w:val="00E54C37"/>
    <w:rsid w:val="00E54E44"/>
    <w:rsid w:val="00E62FBD"/>
    <w:rsid w:val="00E63B8E"/>
    <w:rsid w:val="00E65D7C"/>
    <w:rsid w:val="00E66A69"/>
    <w:rsid w:val="00E70F56"/>
    <w:rsid w:val="00E8378D"/>
    <w:rsid w:val="00E968CF"/>
    <w:rsid w:val="00EB3F10"/>
    <w:rsid w:val="00EB5056"/>
    <w:rsid w:val="00EB766E"/>
    <w:rsid w:val="00EC1C10"/>
    <w:rsid w:val="00EC4DC2"/>
    <w:rsid w:val="00ED01CA"/>
    <w:rsid w:val="00ED33B5"/>
    <w:rsid w:val="00ED35FE"/>
    <w:rsid w:val="00EE10FF"/>
    <w:rsid w:val="00EE4562"/>
    <w:rsid w:val="00EF73F3"/>
    <w:rsid w:val="00F11B2C"/>
    <w:rsid w:val="00F11BF5"/>
    <w:rsid w:val="00F20EA4"/>
    <w:rsid w:val="00F23768"/>
    <w:rsid w:val="00F249DB"/>
    <w:rsid w:val="00F3000C"/>
    <w:rsid w:val="00F31360"/>
    <w:rsid w:val="00F37CCE"/>
    <w:rsid w:val="00F42E35"/>
    <w:rsid w:val="00F44815"/>
    <w:rsid w:val="00F44A01"/>
    <w:rsid w:val="00F46581"/>
    <w:rsid w:val="00F52573"/>
    <w:rsid w:val="00F7322B"/>
    <w:rsid w:val="00F7329D"/>
    <w:rsid w:val="00F73483"/>
    <w:rsid w:val="00F80C67"/>
    <w:rsid w:val="00F827D1"/>
    <w:rsid w:val="00F84942"/>
    <w:rsid w:val="00FA066D"/>
    <w:rsid w:val="00FA5363"/>
    <w:rsid w:val="00FA5555"/>
    <w:rsid w:val="00FB2841"/>
    <w:rsid w:val="00FB3C6C"/>
    <w:rsid w:val="00FC4CBE"/>
    <w:rsid w:val="00FD3E28"/>
    <w:rsid w:val="00FD69F4"/>
    <w:rsid w:val="00FF01E8"/>
    <w:rsid w:val="00FF2AD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225D5DD-F3A5-4894-A1EB-AB34FBA0C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 w:hAnsi="Times New Roman" w:cs="Times New Roman"/>
        <w:lang w:val="en-US" w:eastAsia="en-US" w:bidi="ar-SA"/>
      </w:rPr>
    </w:rPrDefault>
    <w:pPrDefault>
      <w:pPr>
        <w:ind w:firstLineChars="100" w:firstLine="100"/>
        <w:jc w:val="both"/>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07943"/>
    <w:rPr>
      <w:rFonts w:eastAsia="굴림"/>
      <w:sz w:val="24"/>
      <w:szCs w:val="24"/>
      <w:lang w:eastAsia="ko-KR"/>
    </w:rPr>
  </w:style>
  <w:style w:type="paragraph" w:styleId="10">
    <w:name w:val="heading 1"/>
    <w:basedOn w:val="a1"/>
    <w:next w:val="a1"/>
    <w:qFormat/>
    <w:pPr>
      <w:keepNext/>
      <w:widowControl w:val="0"/>
      <w:snapToGrid w:val="0"/>
      <w:spacing w:after="240" w:line="480" w:lineRule="atLeast"/>
      <w:ind w:left="720" w:hanging="720"/>
      <w:jc w:val="center"/>
      <w:outlineLvl w:val="0"/>
    </w:pPr>
    <w:rPr>
      <w:b/>
      <w:caps/>
    </w:rPr>
  </w:style>
  <w:style w:type="paragraph" w:styleId="20">
    <w:name w:val="heading 2"/>
    <w:basedOn w:val="a1"/>
    <w:next w:val="a1"/>
    <w:qFormat/>
    <w:pPr>
      <w:spacing w:line="480" w:lineRule="atLeast"/>
      <w:outlineLvl w:val="1"/>
    </w:pPr>
    <w:rPr>
      <w:b/>
    </w:rPr>
  </w:style>
  <w:style w:type="paragraph" w:styleId="30">
    <w:name w:val="heading 3"/>
    <w:basedOn w:val="a1"/>
    <w:next w:val="a1"/>
    <w:qFormat/>
    <w:pPr>
      <w:spacing w:line="480" w:lineRule="atLeast"/>
      <w:jc w:val="center"/>
      <w:outlineLvl w:val="2"/>
    </w:pPr>
    <w:rPr>
      <w:b/>
    </w:rPr>
  </w:style>
  <w:style w:type="paragraph" w:styleId="4">
    <w:name w:val="heading 4"/>
    <w:basedOn w:val="a1"/>
    <w:next w:val="a1"/>
    <w:qFormat/>
    <w:pPr>
      <w:widowControl w:val="0"/>
      <w:snapToGrid w:val="0"/>
      <w:spacing w:line="480" w:lineRule="atLeast"/>
      <w:outlineLvl w:val="3"/>
    </w:pPr>
    <w:rPr>
      <w:b/>
      <w:bCs/>
    </w:rPr>
  </w:style>
  <w:style w:type="paragraph" w:styleId="5">
    <w:name w:val="heading 5"/>
    <w:basedOn w:val="a1"/>
    <w:next w:val="a1"/>
    <w:qFormat/>
    <w:pPr>
      <w:spacing w:before="240" w:after="60"/>
      <w:outlineLvl w:val="4"/>
    </w:pPr>
    <w:rPr>
      <w:b/>
      <w:bCs/>
      <w:i/>
      <w:iCs/>
      <w:sz w:val="26"/>
      <w:szCs w:val="26"/>
    </w:rPr>
  </w:style>
  <w:style w:type="paragraph" w:styleId="6">
    <w:name w:val="heading 6"/>
    <w:basedOn w:val="a1"/>
    <w:next w:val="a1"/>
    <w:qFormat/>
    <w:pPr>
      <w:spacing w:before="240" w:after="60"/>
      <w:outlineLvl w:val="5"/>
    </w:pPr>
    <w:rPr>
      <w:b/>
      <w:bCs/>
      <w:sz w:val="22"/>
      <w:szCs w:val="22"/>
    </w:rPr>
  </w:style>
  <w:style w:type="paragraph" w:styleId="7">
    <w:name w:val="heading 7"/>
    <w:basedOn w:val="a1"/>
    <w:next w:val="a1"/>
    <w:qFormat/>
    <w:pPr>
      <w:spacing w:before="240" w:after="60"/>
      <w:outlineLvl w:val="6"/>
    </w:pPr>
  </w:style>
  <w:style w:type="paragraph" w:styleId="8">
    <w:name w:val="heading 8"/>
    <w:basedOn w:val="a1"/>
    <w:next w:val="a1"/>
    <w:qFormat/>
    <w:pPr>
      <w:spacing w:before="240" w:after="60"/>
      <w:outlineLvl w:val="7"/>
    </w:pPr>
    <w:rPr>
      <w:i/>
      <w:iCs/>
    </w:rPr>
  </w:style>
  <w:style w:type="paragraph" w:styleId="9">
    <w:name w:val="heading 9"/>
    <w:basedOn w:val="a1"/>
    <w:next w:val="a1"/>
    <w:qFormat/>
    <w:p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qFormat/>
    <w:pPr>
      <w:spacing w:before="3600" w:after="280"/>
      <w:jc w:val="center"/>
    </w:pPr>
    <w:rPr>
      <w:sz w:val="28"/>
      <w:szCs w:val="28"/>
    </w:rPr>
  </w:style>
  <w:style w:type="character" w:customStyle="1" w:styleId="Char">
    <w:name w:val="본문 Char"/>
    <w:basedOn w:val="a2"/>
    <w:link w:val="a6"/>
  </w:style>
  <w:style w:type="paragraph" w:styleId="a6">
    <w:name w:val="Body Text"/>
    <w:basedOn w:val="a1"/>
    <w:link w:val="Char"/>
    <w:pPr>
      <w:widowControl w:val="0"/>
      <w:tabs>
        <w:tab w:val="left" w:pos="10800"/>
      </w:tabs>
      <w:snapToGrid w:val="0"/>
      <w:spacing w:line="480" w:lineRule="atLeast"/>
      <w:ind w:firstLine="720"/>
    </w:pPr>
  </w:style>
  <w:style w:type="paragraph" w:styleId="a7">
    <w:name w:val="Balloon Text"/>
    <w:basedOn w:val="a1"/>
    <w:semiHidden/>
    <w:rPr>
      <w:rFonts w:ascii="Tahoma" w:hAnsi="Tahoma" w:cs="Tahoma"/>
      <w:sz w:val="16"/>
      <w:szCs w:val="16"/>
    </w:rPr>
  </w:style>
  <w:style w:type="paragraph" w:customStyle="1" w:styleId="1">
    <w:name w:val="목록 수준 1"/>
    <w:basedOn w:val="a1"/>
    <w:pPr>
      <w:numPr>
        <w:numId w:val="2"/>
      </w:numPr>
      <w:spacing w:line="480" w:lineRule="atLeast"/>
    </w:pPr>
    <w:rPr>
      <w:lang w:val="ko-KR" w:bidi="ko-KR"/>
    </w:rPr>
  </w:style>
  <w:style w:type="paragraph" w:customStyle="1" w:styleId="2">
    <w:name w:val="목록 수준 2"/>
    <w:basedOn w:val="a1"/>
    <w:pPr>
      <w:numPr>
        <w:numId w:val="4"/>
      </w:numPr>
      <w:spacing w:line="480" w:lineRule="atLeast"/>
    </w:pPr>
    <w:rPr>
      <w:lang w:val="ko-KR" w:bidi="ko-KR"/>
    </w:rPr>
  </w:style>
  <w:style w:type="paragraph" w:customStyle="1" w:styleId="3">
    <w:name w:val="목록 수준 3"/>
    <w:basedOn w:val="a1"/>
    <w:pPr>
      <w:numPr>
        <w:numId w:val="6"/>
      </w:numPr>
      <w:spacing w:line="480" w:lineRule="atLeast"/>
    </w:pPr>
    <w:rPr>
      <w:lang w:val="ko-KR" w:bidi="ko-KR"/>
    </w:rPr>
  </w:style>
  <w:style w:type="paragraph" w:customStyle="1" w:styleId="11">
    <w:name w:val="참고 문헌1"/>
    <w:basedOn w:val="a1"/>
    <w:pPr>
      <w:spacing w:before="240" w:line="480" w:lineRule="atLeast"/>
      <w:ind w:left="720" w:hanging="720"/>
    </w:pPr>
    <w:rPr>
      <w:lang w:val="ko-KR" w:bidi="ko-KR"/>
    </w:rPr>
  </w:style>
  <w:style w:type="paragraph" w:customStyle="1" w:styleId="a">
    <w:name w:val="확인 목록 항목"/>
    <w:basedOn w:val="a1"/>
    <w:pPr>
      <w:widowControl w:val="0"/>
      <w:numPr>
        <w:numId w:val="8"/>
      </w:numPr>
      <w:snapToGrid w:val="0"/>
      <w:spacing w:before="240"/>
    </w:pPr>
    <w:rPr>
      <w:rFonts w:ascii="Arial" w:hAnsi="Arial" w:cs="Arial"/>
      <w:lang w:val="ko-KR" w:bidi="ko-KR"/>
    </w:rPr>
  </w:style>
  <w:style w:type="paragraph" w:customStyle="1" w:styleId="a8">
    <w:name w:val="확인 목록 제목"/>
    <w:basedOn w:val="a1"/>
    <w:pPr>
      <w:widowControl w:val="0"/>
      <w:spacing w:after="240"/>
      <w:jc w:val="center"/>
    </w:pPr>
    <w:rPr>
      <w:rFonts w:ascii="Arial" w:hAnsi="Arial" w:cs="Arial"/>
      <w:b/>
      <w:sz w:val="32"/>
      <w:szCs w:val="32"/>
      <w:lang w:val="ko-KR" w:bidi="ko-KR"/>
    </w:rPr>
  </w:style>
  <w:style w:type="paragraph" w:customStyle="1" w:styleId="a0">
    <w:name w:val="확인 목록 번호 매기기"/>
    <w:basedOn w:val="a1"/>
    <w:pPr>
      <w:widowControl w:val="0"/>
      <w:numPr>
        <w:numId w:val="10"/>
      </w:numPr>
      <w:tabs>
        <w:tab w:val="left" w:pos="864"/>
      </w:tabs>
      <w:spacing w:before="240"/>
    </w:pPr>
    <w:rPr>
      <w:rFonts w:ascii="Arial" w:hAnsi="Arial" w:cs="Arial"/>
      <w:b/>
      <w:sz w:val="32"/>
      <w:szCs w:val="32"/>
      <w:lang w:val="ko-KR" w:bidi="ko-KR"/>
    </w:rPr>
  </w:style>
  <w:style w:type="character" w:styleId="a9">
    <w:name w:val="page number"/>
    <w:basedOn w:val="a2"/>
    <w:rsid w:val="001E648B"/>
    <w:rPr>
      <w:rFonts w:eastAsia="굴림"/>
    </w:rPr>
  </w:style>
  <w:style w:type="paragraph" w:styleId="TOC">
    <w:name w:val="TOC Heading"/>
    <w:basedOn w:val="10"/>
    <w:next w:val="a1"/>
    <w:uiPriority w:val="39"/>
    <w:unhideWhenUsed/>
    <w:qFormat/>
    <w:rsid w:val="0012617C"/>
    <w:pPr>
      <w:keepLines/>
      <w:widowControl/>
      <w:snapToGrid/>
      <w:spacing w:before="240" w:after="0" w:line="259" w:lineRule="auto"/>
      <w:ind w:left="0" w:firstLine="0"/>
      <w:jc w:val="left"/>
      <w:outlineLvl w:val="9"/>
    </w:pPr>
    <w:rPr>
      <w:rFonts w:asciiTheme="majorHAnsi" w:eastAsiaTheme="majorEastAsia" w:hAnsiTheme="majorHAnsi" w:cstheme="majorBidi"/>
      <w:b w:val="0"/>
      <w:caps w:val="0"/>
      <w:color w:val="365F91" w:themeColor="accent1" w:themeShade="BF"/>
      <w:sz w:val="32"/>
      <w:szCs w:val="32"/>
    </w:rPr>
  </w:style>
  <w:style w:type="paragraph" w:styleId="31">
    <w:name w:val="toc 3"/>
    <w:basedOn w:val="a1"/>
    <w:next w:val="a1"/>
    <w:autoRedefine/>
    <w:uiPriority w:val="39"/>
    <w:unhideWhenUsed/>
    <w:rsid w:val="0012617C"/>
    <w:pPr>
      <w:ind w:leftChars="400" w:left="850"/>
    </w:pPr>
  </w:style>
  <w:style w:type="paragraph" w:styleId="21">
    <w:name w:val="toc 2"/>
    <w:basedOn w:val="a1"/>
    <w:next w:val="a1"/>
    <w:autoRedefine/>
    <w:uiPriority w:val="39"/>
    <w:unhideWhenUsed/>
    <w:rsid w:val="0012617C"/>
    <w:pPr>
      <w:ind w:leftChars="200" w:left="425"/>
    </w:pPr>
  </w:style>
  <w:style w:type="paragraph" w:styleId="12">
    <w:name w:val="toc 1"/>
    <w:basedOn w:val="a1"/>
    <w:next w:val="a1"/>
    <w:autoRedefine/>
    <w:uiPriority w:val="39"/>
    <w:unhideWhenUsed/>
    <w:rsid w:val="0012617C"/>
  </w:style>
  <w:style w:type="character" w:styleId="aa">
    <w:name w:val="Hyperlink"/>
    <w:basedOn w:val="a2"/>
    <w:uiPriority w:val="99"/>
    <w:unhideWhenUsed/>
    <w:rsid w:val="0012617C"/>
    <w:rPr>
      <w:color w:val="0000FF" w:themeColor="hyperlink"/>
      <w:u w:val="single"/>
    </w:rPr>
  </w:style>
  <w:style w:type="character" w:styleId="ab">
    <w:name w:val="Strong"/>
    <w:basedOn w:val="a2"/>
    <w:qFormat/>
    <w:rsid w:val="0012617C"/>
    <w:rPr>
      <w:b/>
      <w:bCs/>
    </w:rPr>
  </w:style>
  <w:style w:type="paragraph" w:styleId="ac">
    <w:name w:val="Normal (Web)"/>
    <w:basedOn w:val="a1"/>
    <w:uiPriority w:val="99"/>
    <w:semiHidden/>
    <w:unhideWhenUsed/>
    <w:rsid w:val="00F827D1"/>
    <w:pPr>
      <w:spacing w:before="100" w:beforeAutospacing="1" w:after="100" w:afterAutospacing="1"/>
    </w:pPr>
    <w:rPr>
      <w:rFonts w:ascii="굴림" w:hAnsi="굴림" w:cs="굴림"/>
    </w:rPr>
  </w:style>
  <w:style w:type="paragraph" w:styleId="ad">
    <w:name w:val="List Paragraph"/>
    <w:basedOn w:val="a1"/>
    <w:uiPriority w:val="34"/>
    <w:qFormat/>
    <w:rsid w:val="00A22A8A"/>
    <w:pPr>
      <w:ind w:leftChars="400" w:left="800"/>
    </w:pPr>
  </w:style>
  <w:style w:type="paragraph" w:styleId="HTML">
    <w:name w:val="HTML Preformatted"/>
    <w:basedOn w:val="a1"/>
    <w:link w:val="HTMLChar"/>
    <w:uiPriority w:val="99"/>
    <w:semiHidden/>
    <w:unhideWhenUsed/>
    <w:rsid w:val="003C5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굴림체" w:eastAsia="굴림체" w:hAnsi="굴림체" w:cs="굴림체"/>
    </w:rPr>
  </w:style>
  <w:style w:type="character" w:customStyle="1" w:styleId="HTMLChar">
    <w:name w:val="미리 서식이 지정된 HTML Char"/>
    <w:basedOn w:val="a2"/>
    <w:link w:val="HTML"/>
    <w:uiPriority w:val="99"/>
    <w:semiHidden/>
    <w:rsid w:val="003C5F0C"/>
    <w:rPr>
      <w:rFonts w:ascii="굴림체" w:eastAsia="굴림체" w:hAnsi="굴림체" w:cs="굴림체"/>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48325">
      <w:bodyDiv w:val="1"/>
      <w:marLeft w:val="0"/>
      <w:marRight w:val="0"/>
      <w:marTop w:val="0"/>
      <w:marBottom w:val="0"/>
      <w:divBdr>
        <w:top w:val="none" w:sz="0" w:space="0" w:color="auto"/>
        <w:left w:val="none" w:sz="0" w:space="0" w:color="auto"/>
        <w:bottom w:val="none" w:sz="0" w:space="0" w:color="auto"/>
        <w:right w:val="none" w:sz="0" w:space="0" w:color="auto"/>
      </w:divBdr>
    </w:div>
    <w:div w:id="137261889">
      <w:bodyDiv w:val="1"/>
      <w:marLeft w:val="0"/>
      <w:marRight w:val="0"/>
      <w:marTop w:val="0"/>
      <w:marBottom w:val="0"/>
      <w:divBdr>
        <w:top w:val="none" w:sz="0" w:space="0" w:color="auto"/>
        <w:left w:val="none" w:sz="0" w:space="0" w:color="auto"/>
        <w:bottom w:val="none" w:sz="0" w:space="0" w:color="auto"/>
        <w:right w:val="none" w:sz="0" w:space="0" w:color="auto"/>
      </w:divBdr>
    </w:div>
    <w:div w:id="189145781">
      <w:bodyDiv w:val="1"/>
      <w:marLeft w:val="0"/>
      <w:marRight w:val="0"/>
      <w:marTop w:val="0"/>
      <w:marBottom w:val="0"/>
      <w:divBdr>
        <w:top w:val="none" w:sz="0" w:space="0" w:color="auto"/>
        <w:left w:val="none" w:sz="0" w:space="0" w:color="auto"/>
        <w:bottom w:val="none" w:sz="0" w:space="0" w:color="auto"/>
        <w:right w:val="none" w:sz="0" w:space="0" w:color="auto"/>
      </w:divBdr>
    </w:div>
    <w:div w:id="335033253">
      <w:bodyDiv w:val="1"/>
      <w:marLeft w:val="0"/>
      <w:marRight w:val="0"/>
      <w:marTop w:val="0"/>
      <w:marBottom w:val="0"/>
      <w:divBdr>
        <w:top w:val="none" w:sz="0" w:space="0" w:color="auto"/>
        <w:left w:val="none" w:sz="0" w:space="0" w:color="auto"/>
        <w:bottom w:val="none" w:sz="0" w:space="0" w:color="auto"/>
        <w:right w:val="none" w:sz="0" w:space="0" w:color="auto"/>
      </w:divBdr>
    </w:div>
    <w:div w:id="390471354">
      <w:bodyDiv w:val="1"/>
      <w:marLeft w:val="0"/>
      <w:marRight w:val="0"/>
      <w:marTop w:val="0"/>
      <w:marBottom w:val="0"/>
      <w:divBdr>
        <w:top w:val="none" w:sz="0" w:space="0" w:color="auto"/>
        <w:left w:val="none" w:sz="0" w:space="0" w:color="auto"/>
        <w:bottom w:val="none" w:sz="0" w:space="0" w:color="auto"/>
        <w:right w:val="none" w:sz="0" w:space="0" w:color="auto"/>
      </w:divBdr>
    </w:div>
    <w:div w:id="409083214">
      <w:bodyDiv w:val="1"/>
      <w:marLeft w:val="0"/>
      <w:marRight w:val="0"/>
      <w:marTop w:val="0"/>
      <w:marBottom w:val="0"/>
      <w:divBdr>
        <w:top w:val="none" w:sz="0" w:space="0" w:color="auto"/>
        <w:left w:val="none" w:sz="0" w:space="0" w:color="auto"/>
        <w:bottom w:val="none" w:sz="0" w:space="0" w:color="auto"/>
        <w:right w:val="none" w:sz="0" w:space="0" w:color="auto"/>
      </w:divBdr>
    </w:div>
    <w:div w:id="454104665">
      <w:bodyDiv w:val="1"/>
      <w:marLeft w:val="0"/>
      <w:marRight w:val="0"/>
      <w:marTop w:val="0"/>
      <w:marBottom w:val="0"/>
      <w:divBdr>
        <w:top w:val="none" w:sz="0" w:space="0" w:color="auto"/>
        <w:left w:val="none" w:sz="0" w:space="0" w:color="auto"/>
        <w:bottom w:val="none" w:sz="0" w:space="0" w:color="auto"/>
        <w:right w:val="none" w:sz="0" w:space="0" w:color="auto"/>
      </w:divBdr>
    </w:div>
    <w:div w:id="468132506">
      <w:bodyDiv w:val="1"/>
      <w:marLeft w:val="0"/>
      <w:marRight w:val="0"/>
      <w:marTop w:val="0"/>
      <w:marBottom w:val="0"/>
      <w:divBdr>
        <w:top w:val="none" w:sz="0" w:space="0" w:color="auto"/>
        <w:left w:val="none" w:sz="0" w:space="0" w:color="auto"/>
        <w:bottom w:val="none" w:sz="0" w:space="0" w:color="auto"/>
        <w:right w:val="none" w:sz="0" w:space="0" w:color="auto"/>
      </w:divBdr>
      <w:divsChild>
        <w:div w:id="975600716">
          <w:marLeft w:val="0"/>
          <w:marRight w:val="0"/>
          <w:marTop w:val="0"/>
          <w:marBottom w:val="0"/>
          <w:divBdr>
            <w:top w:val="none" w:sz="0" w:space="0" w:color="auto"/>
            <w:left w:val="none" w:sz="0" w:space="0" w:color="auto"/>
            <w:bottom w:val="none" w:sz="0" w:space="0" w:color="auto"/>
            <w:right w:val="none" w:sz="0" w:space="0" w:color="auto"/>
          </w:divBdr>
          <w:divsChild>
            <w:div w:id="166678882">
              <w:marLeft w:val="0"/>
              <w:marRight w:val="0"/>
              <w:marTop w:val="0"/>
              <w:marBottom w:val="0"/>
              <w:divBdr>
                <w:top w:val="none" w:sz="0" w:space="0" w:color="auto"/>
                <w:left w:val="none" w:sz="0" w:space="0" w:color="auto"/>
                <w:bottom w:val="none" w:sz="0" w:space="0" w:color="auto"/>
                <w:right w:val="none" w:sz="0" w:space="0" w:color="auto"/>
              </w:divBdr>
            </w:div>
          </w:divsChild>
        </w:div>
        <w:div w:id="1412390776">
          <w:marLeft w:val="0"/>
          <w:marRight w:val="0"/>
          <w:marTop w:val="0"/>
          <w:marBottom w:val="0"/>
          <w:divBdr>
            <w:top w:val="none" w:sz="0" w:space="0" w:color="auto"/>
            <w:left w:val="none" w:sz="0" w:space="0" w:color="auto"/>
            <w:bottom w:val="none" w:sz="0" w:space="0" w:color="auto"/>
            <w:right w:val="none" w:sz="0" w:space="0" w:color="auto"/>
          </w:divBdr>
          <w:divsChild>
            <w:div w:id="1225024304">
              <w:marLeft w:val="0"/>
              <w:marRight w:val="0"/>
              <w:marTop w:val="0"/>
              <w:marBottom w:val="0"/>
              <w:divBdr>
                <w:top w:val="none" w:sz="0" w:space="0" w:color="auto"/>
                <w:left w:val="none" w:sz="0" w:space="0" w:color="auto"/>
                <w:bottom w:val="none" w:sz="0" w:space="0" w:color="auto"/>
                <w:right w:val="none" w:sz="0" w:space="0" w:color="auto"/>
              </w:divBdr>
              <w:divsChild>
                <w:div w:id="1861888358">
                  <w:marLeft w:val="0"/>
                  <w:marRight w:val="0"/>
                  <w:marTop w:val="0"/>
                  <w:marBottom w:val="0"/>
                  <w:divBdr>
                    <w:top w:val="none" w:sz="0" w:space="0" w:color="auto"/>
                    <w:left w:val="none" w:sz="0" w:space="0" w:color="auto"/>
                    <w:bottom w:val="none" w:sz="0" w:space="0" w:color="auto"/>
                    <w:right w:val="none" w:sz="0" w:space="0" w:color="auto"/>
                  </w:divBdr>
                  <w:divsChild>
                    <w:div w:id="201362">
                      <w:marLeft w:val="0"/>
                      <w:marRight w:val="0"/>
                      <w:marTop w:val="0"/>
                      <w:marBottom w:val="0"/>
                      <w:divBdr>
                        <w:top w:val="none" w:sz="0" w:space="0" w:color="auto"/>
                        <w:left w:val="none" w:sz="0" w:space="0" w:color="auto"/>
                        <w:bottom w:val="none" w:sz="0" w:space="0" w:color="auto"/>
                        <w:right w:val="none" w:sz="0" w:space="0" w:color="auto"/>
                      </w:divBdr>
                      <w:divsChild>
                        <w:div w:id="542601584">
                          <w:marLeft w:val="0"/>
                          <w:marRight w:val="0"/>
                          <w:marTop w:val="0"/>
                          <w:marBottom w:val="0"/>
                          <w:divBdr>
                            <w:top w:val="none" w:sz="0" w:space="0" w:color="auto"/>
                            <w:left w:val="single" w:sz="6" w:space="0" w:color="D5D7D8"/>
                            <w:bottom w:val="none" w:sz="0" w:space="0" w:color="auto"/>
                            <w:right w:val="none" w:sz="0" w:space="0" w:color="auto"/>
                          </w:divBdr>
                        </w:div>
                      </w:divsChild>
                    </w:div>
                  </w:divsChild>
                </w:div>
              </w:divsChild>
            </w:div>
          </w:divsChild>
        </w:div>
      </w:divsChild>
    </w:div>
    <w:div w:id="522020301">
      <w:bodyDiv w:val="1"/>
      <w:marLeft w:val="0"/>
      <w:marRight w:val="0"/>
      <w:marTop w:val="0"/>
      <w:marBottom w:val="0"/>
      <w:divBdr>
        <w:top w:val="none" w:sz="0" w:space="0" w:color="auto"/>
        <w:left w:val="none" w:sz="0" w:space="0" w:color="auto"/>
        <w:bottom w:val="none" w:sz="0" w:space="0" w:color="auto"/>
        <w:right w:val="none" w:sz="0" w:space="0" w:color="auto"/>
      </w:divBdr>
    </w:div>
    <w:div w:id="601953849">
      <w:bodyDiv w:val="1"/>
      <w:marLeft w:val="0"/>
      <w:marRight w:val="0"/>
      <w:marTop w:val="0"/>
      <w:marBottom w:val="0"/>
      <w:divBdr>
        <w:top w:val="none" w:sz="0" w:space="0" w:color="auto"/>
        <w:left w:val="none" w:sz="0" w:space="0" w:color="auto"/>
        <w:bottom w:val="none" w:sz="0" w:space="0" w:color="auto"/>
        <w:right w:val="none" w:sz="0" w:space="0" w:color="auto"/>
      </w:divBdr>
    </w:div>
    <w:div w:id="607854420">
      <w:bodyDiv w:val="1"/>
      <w:marLeft w:val="0"/>
      <w:marRight w:val="0"/>
      <w:marTop w:val="0"/>
      <w:marBottom w:val="0"/>
      <w:divBdr>
        <w:top w:val="none" w:sz="0" w:space="0" w:color="auto"/>
        <w:left w:val="none" w:sz="0" w:space="0" w:color="auto"/>
        <w:bottom w:val="none" w:sz="0" w:space="0" w:color="auto"/>
        <w:right w:val="none" w:sz="0" w:space="0" w:color="auto"/>
      </w:divBdr>
    </w:div>
    <w:div w:id="631784934">
      <w:bodyDiv w:val="1"/>
      <w:marLeft w:val="0"/>
      <w:marRight w:val="0"/>
      <w:marTop w:val="0"/>
      <w:marBottom w:val="0"/>
      <w:divBdr>
        <w:top w:val="none" w:sz="0" w:space="0" w:color="auto"/>
        <w:left w:val="none" w:sz="0" w:space="0" w:color="auto"/>
        <w:bottom w:val="none" w:sz="0" w:space="0" w:color="auto"/>
        <w:right w:val="none" w:sz="0" w:space="0" w:color="auto"/>
      </w:divBdr>
    </w:div>
    <w:div w:id="921329197">
      <w:bodyDiv w:val="1"/>
      <w:marLeft w:val="0"/>
      <w:marRight w:val="0"/>
      <w:marTop w:val="0"/>
      <w:marBottom w:val="0"/>
      <w:divBdr>
        <w:top w:val="none" w:sz="0" w:space="0" w:color="auto"/>
        <w:left w:val="none" w:sz="0" w:space="0" w:color="auto"/>
        <w:bottom w:val="none" w:sz="0" w:space="0" w:color="auto"/>
        <w:right w:val="none" w:sz="0" w:space="0" w:color="auto"/>
      </w:divBdr>
    </w:div>
    <w:div w:id="1247955194">
      <w:bodyDiv w:val="1"/>
      <w:marLeft w:val="0"/>
      <w:marRight w:val="0"/>
      <w:marTop w:val="0"/>
      <w:marBottom w:val="0"/>
      <w:divBdr>
        <w:top w:val="none" w:sz="0" w:space="0" w:color="auto"/>
        <w:left w:val="none" w:sz="0" w:space="0" w:color="auto"/>
        <w:bottom w:val="none" w:sz="0" w:space="0" w:color="auto"/>
        <w:right w:val="none" w:sz="0" w:space="0" w:color="auto"/>
      </w:divBdr>
    </w:div>
    <w:div w:id="1476484850">
      <w:bodyDiv w:val="1"/>
      <w:marLeft w:val="0"/>
      <w:marRight w:val="0"/>
      <w:marTop w:val="0"/>
      <w:marBottom w:val="0"/>
      <w:divBdr>
        <w:top w:val="none" w:sz="0" w:space="0" w:color="auto"/>
        <w:left w:val="none" w:sz="0" w:space="0" w:color="auto"/>
        <w:bottom w:val="none" w:sz="0" w:space="0" w:color="auto"/>
        <w:right w:val="none" w:sz="0" w:space="0" w:color="auto"/>
      </w:divBdr>
    </w:div>
    <w:div w:id="1518887793">
      <w:bodyDiv w:val="1"/>
      <w:marLeft w:val="0"/>
      <w:marRight w:val="0"/>
      <w:marTop w:val="0"/>
      <w:marBottom w:val="0"/>
      <w:divBdr>
        <w:top w:val="none" w:sz="0" w:space="0" w:color="auto"/>
        <w:left w:val="none" w:sz="0" w:space="0" w:color="auto"/>
        <w:bottom w:val="none" w:sz="0" w:space="0" w:color="auto"/>
        <w:right w:val="none" w:sz="0" w:space="0" w:color="auto"/>
      </w:divBdr>
    </w:div>
    <w:div w:id="1827741551">
      <w:bodyDiv w:val="1"/>
      <w:marLeft w:val="0"/>
      <w:marRight w:val="0"/>
      <w:marTop w:val="0"/>
      <w:marBottom w:val="0"/>
      <w:divBdr>
        <w:top w:val="none" w:sz="0" w:space="0" w:color="auto"/>
        <w:left w:val="none" w:sz="0" w:space="0" w:color="auto"/>
        <w:bottom w:val="none" w:sz="0" w:space="0" w:color="auto"/>
        <w:right w:val="none" w:sz="0" w:space="0" w:color="auto"/>
      </w:divBdr>
    </w:div>
    <w:div w:id="1897470950">
      <w:bodyDiv w:val="1"/>
      <w:marLeft w:val="0"/>
      <w:marRight w:val="0"/>
      <w:marTop w:val="0"/>
      <w:marBottom w:val="0"/>
      <w:divBdr>
        <w:top w:val="none" w:sz="0" w:space="0" w:color="auto"/>
        <w:left w:val="none" w:sz="0" w:space="0" w:color="auto"/>
        <w:bottom w:val="none" w:sz="0" w:space="0" w:color="auto"/>
        <w:right w:val="none" w:sz="0" w:space="0" w:color="auto"/>
      </w:divBdr>
      <w:divsChild>
        <w:div w:id="2093235831">
          <w:marLeft w:val="0"/>
          <w:marRight w:val="0"/>
          <w:marTop w:val="0"/>
          <w:marBottom w:val="0"/>
          <w:divBdr>
            <w:top w:val="none" w:sz="0" w:space="0" w:color="auto"/>
            <w:left w:val="none" w:sz="0" w:space="0" w:color="auto"/>
            <w:bottom w:val="none" w:sz="0" w:space="0" w:color="auto"/>
            <w:right w:val="none" w:sz="0" w:space="0" w:color="auto"/>
          </w:divBdr>
          <w:divsChild>
            <w:div w:id="1764454374">
              <w:marLeft w:val="0"/>
              <w:marRight w:val="0"/>
              <w:marTop w:val="0"/>
              <w:marBottom w:val="0"/>
              <w:divBdr>
                <w:top w:val="none" w:sz="0" w:space="0" w:color="auto"/>
                <w:left w:val="none" w:sz="0" w:space="0" w:color="auto"/>
                <w:bottom w:val="none" w:sz="0" w:space="0" w:color="auto"/>
                <w:right w:val="none" w:sz="0" w:space="0" w:color="auto"/>
              </w:divBdr>
            </w:div>
          </w:divsChild>
        </w:div>
        <w:div w:id="1282608579">
          <w:marLeft w:val="0"/>
          <w:marRight w:val="0"/>
          <w:marTop w:val="0"/>
          <w:marBottom w:val="0"/>
          <w:divBdr>
            <w:top w:val="none" w:sz="0" w:space="0" w:color="auto"/>
            <w:left w:val="none" w:sz="0" w:space="0" w:color="auto"/>
            <w:bottom w:val="none" w:sz="0" w:space="0" w:color="auto"/>
            <w:right w:val="none" w:sz="0" w:space="0" w:color="auto"/>
          </w:divBdr>
          <w:divsChild>
            <w:div w:id="220482434">
              <w:marLeft w:val="0"/>
              <w:marRight w:val="0"/>
              <w:marTop w:val="0"/>
              <w:marBottom w:val="0"/>
              <w:divBdr>
                <w:top w:val="none" w:sz="0" w:space="0" w:color="auto"/>
                <w:left w:val="none" w:sz="0" w:space="0" w:color="auto"/>
                <w:bottom w:val="none" w:sz="0" w:space="0" w:color="auto"/>
                <w:right w:val="none" w:sz="0" w:space="0" w:color="auto"/>
              </w:divBdr>
              <w:divsChild>
                <w:div w:id="1471433450">
                  <w:marLeft w:val="0"/>
                  <w:marRight w:val="0"/>
                  <w:marTop w:val="0"/>
                  <w:marBottom w:val="0"/>
                  <w:divBdr>
                    <w:top w:val="none" w:sz="0" w:space="0" w:color="auto"/>
                    <w:left w:val="none" w:sz="0" w:space="0" w:color="auto"/>
                    <w:bottom w:val="none" w:sz="0" w:space="0" w:color="auto"/>
                    <w:right w:val="none" w:sz="0" w:space="0" w:color="auto"/>
                  </w:divBdr>
                  <w:divsChild>
                    <w:div w:id="22052088">
                      <w:marLeft w:val="0"/>
                      <w:marRight w:val="0"/>
                      <w:marTop w:val="0"/>
                      <w:marBottom w:val="0"/>
                      <w:divBdr>
                        <w:top w:val="none" w:sz="0" w:space="0" w:color="auto"/>
                        <w:left w:val="none" w:sz="0" w:space="0" w:color="auto"/>
                        <w:bottom w:val="none" w:sz="0" w:space="0" w:color="auto"/>
                        <w:right w:val="none" w:sz="0" w:space="0" w:color="auto"/>
                      </w:divBdr>
                      <w:divsChild>
                        <w:div w:id="431050501">
                          <w:marLeft w:val="0"/>
                          <w:marRight w:val="0"/>
                          <w:marTop w:val="0"/>
                          <w:marBottom w:val="0"/>
                          <w:divBdr>
                            <w:top w:val="none" w:sz="0" w:space="0" w:color="auto"/>
                            <w:left w:val="single" w:sz="6" w:space="0" w:color="D5D7D8"/>
                            <w:bottom w:val="none" w:sz="0" w:space="0" w:color="auto"/>
                            <w:right w:val="none" w:sz="0" w:space="0" w:color="auto"/>
                          </w:divBdr>
                        </w:div>
                      </w:divsChild>
                    </w:div>
                  </w:divsChild>
                </w:div>
              </w:divsChild>
            </w:div>
          </w:divsChild>
        </w:div>
      </w:divsChild>
    </w:div>
    <w:div w:id="1930963659">
      <w:bodyDiv w:val="1"/>
      <w:marLeft w:val="0"/>
      <w:marRight w:val="0"/>
      <w:marTop w:val="0"/>
      <w:marBottom w:val="0"/>
      <w:divBdr>
        <w:top w:val="none" w:sz="0" w:space="0" w:color="auto"/>
        <w:left w:val="none" w:sz="0" w:space="0" w:color="auto"/>
        <w:bottom w:val="none" w:sz="0" w:space="0" w:color="auto"/>
        <w:right w:val="none" w:sz="0" w:space="0" w:color="auto"/>
      </w:divBdr>
    </w:div>
    <w:div w:id="211632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sharewise.com/kr/instruments/WilliamsS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williams-sonoma.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z\AppData\Roaming\Microsoft\Templates\&#54617;&#49373;%20&#48372;&#44256;&#49436;%20&#44060;&#5083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CFB57-E8EF-4503-A8D1-3FC3D0615406}">
  <ds:schemaRefs>
    <ds:schemaRef ds:uri="http://schemas.microsoft.com/sharepoint/v3/contenttype/forms"/>
  </ds:schemaRefs>
</ds:datastoreItem>
</file>

<file path=customXml/itemProps2.xml><?xml version="1.0" encoding="utf-8"?>
<ds:datastoreItem xmlns:ds="http://schemas.openxmlformats.org/officeDocument/2006/customXml" ds:itemID="{2FF4F785-6CD4-489C-B527-4B9F0AC51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학생 보고서 개요.dotx</Template>
  <TotalTime>1324</TotalTime>
  <Pages>11</Pages>
  <Words>1187</Words>
  <Characters>6771</Characters>
  <Application>Microsoft Office Word</Application>
  <DocSecurity>0</DocSecurity>
  <Lines>56</Lines>
  <Paragraphs>15</Paragraphs>
  <ScaleCrop>false</ScaleCrop>
  <HeadingPairs>
    <vt:vector size="2" baseType="variant">
      <vt:variant>
        <vt:lpstr>제목</vt:lpstr>
      </vt:variant>
      <vt:variant>
        <vt:i4>1</vt:i4>
      </vt:variant>
    </vt:vector>
  </HeadingPairs>
  <TitlesOfParts>
    <vt:vector size="1" baseType="lpstr">
      <vt:lpstr/>
    </vt:vector>
  </TitlesOfParts>
  <Manager/>
  <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renz</dc:creator>
  <cp:keywords/>
  <dc:description/>
  <cp:lastModifiedBy>renz</cp:lastModifiedBy>
  <cp:revision>485</cp:revision>
  <dcterms:created xsi:type="dcterms:W3CDTF">2018-09-03T09:40:00Z</dcterms:created>
  <dcterms:modified xsi:type="dcterms:W3CDTF">2018-09-05T01:41:00Z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TC010183721042</vt:lpwstr>
  </property>
</Properties>
</file>